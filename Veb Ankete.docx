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36BD" w:rsidRPr="002D1714" w:rsidRDefault="00A636BD" w:rsidP="00BA06FC">
      <w:pPr>
        <w:rPr>
          <w:i/>
        </w:rPr>
      </w:pPr>
      <w:r w:rsidRPr="002D1714">
        <w:rPr>
          <w:noProof/>
        </w:rPr>
        <w:t>Početna stranica je dizajnirana tako da prikazuje skup svih objavljenih anketa (</w:t>
      </w:r>
      <w:fldSimple w:instr=" REF _Ref525738343 \h  \* MERGEFORMAT ">
        <w:r w:rsidR="0096602B" w:rsidRPr="002D1714">
          <w:t xml:space="preserve">Slika  </w:t>
        </w:r>
        <w:r w:rsidR="0096602B" w:rsidRPr="002D1714">
          <w:rPr>
            <w:noProof/>
          </w:rPr>
          <w:t>1</w:t>
        </w:r>
      </w:fldSimple>
      <w:r w:rsidRPr="002D1714">
        <w:rPr>
          <w:noProof/>
        </w:rPr>
        <w:t>).</w:t>
      </w:r>
      <w:r w:rsidR="003256F0" w:rsidRPr="002D1714">
        <w:t xml:space="preserve"> Ankete su prikazane pomoću </w:t>
      </w:r>
      <w:r w:rsidR="003256F0" w:rsidRPr="002D1714">
        <w:rPr>
          <w:i/>
        </w:rPr>
        <w:t>Bootstrap</w:t>
      </w:r>
      <w:r w:rsidR="003256F0" w:rsidRPr="002D1714">
        <w:t xml:space="preserve"> kartica i ubačene u </w:t>
      </w:r>
      <w:bookmarkStart w:id="0" w:name="_Hlk525737633"/>
      <w:r w:rsidR="003256F0" w:rsidRPr="002D1714">
        <w:t>responzivan</w:t>
      </w:r>
      <w:r w:rsidR="000A5B81" w:rsidRPr="002D1714">
        <w:t>, prilagodljiv</w:t>
      </w:r>
      <w:r w:rsidR="00220E20">
        <w:t xml:space="preserve"> </w:t>
      </w:r>
      <w:r w:rsidR="003256F0" w:rsidRPr="002D1714">
        <w:rPr>
          <w:i/>
        </w:rPr>
        <w:t>BootstrapGridsystem</w:t>
      </w:r>
      <w:bookmarkEnd w:id="0"/>
      <w:r w:rsidR="003256F0" w:rsidRPr="002D1714">
        <w:rPr>
          <w:i/>
        </w:rPr>
        <w:t>.</w:t>
      </w:r>
    </w:p>
    <w:p w:rsidR="00303BA7" w:rsidRPr="002D1714" w:rsidRDefault="00303BA7" w:rsidP="00BA06FC">
      <w:pPr>
        <w:rPr>
          <w:noProof/>
        </w:rPr>
      </w:pPr>
    </w:p>
    <w:p w:rsidR="00BA06FC" w:rsidRPr="002D1714" w:rsidRDefault="00A636BD" w:rsidP="003256F0">
      <w:pPr>
        <w:pStyle w:val="Caption"/>
      </w:pPr>
      <w:bookmarkStart w:id="1" w:name="_Ref525738343"/>
      <w:r w:rsidRPr="002D1714">
        <w:rPr>
          <w:noProof/>
          <w:lang w:val="en-US" w:eastAsia="en-US"/>
        </w:rPr>
        <w:drawing>
          <wp:inline distT="0" distB="0" distL="0" distR="0">
            <wp:extent cx="5596896" cy="276346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896" cy="2763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_Ref525732459"/>
      <w:r w:rsidRPr="002D1714">
        <w:t xml:space="preserve">Slika  </w:t>
      </w:r>
      <w:r w:rsidR="00BE442D" w:rsidRPr="002D1714">
        <w:fldChar w:fldCharType="begin"/>
      </w:r>
      <w:r w:rsidRPr="002D1714">
        <w:instrText xml:space="preserve"> SEQ Slika_ \* ARABIC </w:instrText>
      </w:r>
      <w:r w:rsidR="00BE442D" w:rsidRPr="002D1714">
        <w:fldChar w:fldCharType="separate"/>
      </w:r>
      <w:r w:rsidR="00164CEE" w:rsidRPr="002D1714">
        <w:rPr>
          <w:noProof/>
        </w:rPr>
        <w:t>1</w:t>
      </w:r>
      <w:r w:rsidR="00BE442D" w:rsidRPr="002D1714">
        <w:fldChar w:fldCharType="end"/>
      </w:r>
      <w:bookmarkEnd w:id="1"/>
      <w:r w:rsidRPr="002D1714">
        <w:t xml:space="preserve"> Dizajn početne stranice</w:t>
      </w:r>
      <w:bookmarkEnd w:id="2"/>
    </w:p>
    <w:p w:rsidR="00303BA7" w:rsidRPr="002D1714" w:rsidRDefault="00303BA7" w:rsidP="000A5B81"/>
    <w:p w:rsidR="00303BA7" w:rsidRPr="002D1714" w:rsidRDefault="003256F0" w:rsidP="000A5B81">
      <w:r w:rsidRPr="002D1714">
        <w:t>Na vrhu stranice nalazi se navigaciona traka sa linkovima ka profilu korisnika(prijavi</w:t>
      </w:r>
      <w:r w:rsidR="000A5B81" w:rsidRPr="002D1714">
        <w:t xml:space="preserve"> korisnika</w:t>
      </w:r>
      <w:r w:rsidRPr="002D1714">
        <w:t>)</w:t>
      </w:r>
      <w:r w:rsidR="000A5B81" w:rsidRPr="002D1714">
        <w:t xml:space="preserve">, stranici </w:t>
      </w:r>
      <w:r w:rsidR="000A5B81" w:rsidRPr="002D1714">
        <w:rPr>
          <w:i/>
        </w:rPr>
        <w:t>O nama</w:t>
      </w:r>
      <w:r w:rsidR="000A5B81" w:rsidRPr="002D1714">
        <w:t xml:space="preserve"> i llistom obeležja koje korisnik može da doda. Ispod je brend slika i linkovi ka društvenim medijima. Ispod prikaza anketa nalazi se </w:t>
      </w:r>
      <w:r w:rsidR="000A5B81" w:rsidRPr="002D1714">
        <w:rPr>
          <w:i/>
        </w:rPr>
        <w:t>Bootstrap</w:t>
      </w:r>
      <w:r w:rsidR="000A5B81" w:rsidRPr="002D1714">
        <w:t xml:space="preserve"> paginacija, i na samom dnu stranice </w:t>
      </w:r>
      <w:r w:rsidR="000A5B81" w:rsidRPr="002D1714">
        <w:rPr>
          <w:i/>
        </w:rPr>
        <w:t>footer</w:t>
      </w:r>
      <w:r w:rsidR="00220E20">
        <w:rPr>
          <w:i/>
        </w:rPr>
        <w:t xml:space="preserve"> </w:t>
      </w:r>
      <w:r w:rsidR="000A5B81" w:rsidRPr="002D1714">
        <w:t>sa oznakom autorskih prava.</w:t>
      </w:r>
    </w:p>
    <w:p w:rsidR="003256F0" w:rsidRPr="002D1714" w:rsidRDefault="0067347E" w:rsidP="003256F0">
      <w:pPr>
        <w:pStyle w:val="Caption"/>
      </w:pPr>
      <w:r w:rsidRPr="002D1714">
        <w:rPr>
          <w:noProof/>
          <w:lang w:val="en-US" w:eastAsia="en-US"/>
        </w:rPr>
        <w:drawing>
          <wp:inline distT="0" distB="0" distL="0" distR="0">
            <wp:extent cx="2179576" cy="3734476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b="2140"/>
                    <a:stretch/>
                  </pic:blipFill>
                  <pic:spPr bwMode="auto">
                    <a:xfrm>
                      <a:off x="0" y="0"/>
                      <a:ext cx="2179576" cy="3734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03BA7" w:rsidRPr="002D1714" w:rsidRDefault="0067347E" w:rsidP="00653635">
      <w:pPr>
        <w:pStyle w:val="Caption"/>
      </w:pPr>
      <w:bookmarkStart w:id="3" w:name="_Ref525738041"/>
      <w:bookmarkStart w:id="4" w:name="_Ref525737596"/>
      <w:r w:rsidRPr="002D1714">
        <w:t xml:space="preserve">Slika  </w:t>
      </w:r>
      <w:r w:rsidR="00BE442D" w:rsidRPr="002D1714">
        <w:fldChar w:fldCharType="begin"/>
      </w:r>
      <w:r w:rsidRPr="002D1714">
        <w:instrText xml:space="preserve"> SEQ Slika_ \* ARABIC </w:instrText>
      </w:r>
      <w:r w:rsidR="00BE442D" w:rsidRPr="002D1714">
        <w:fldChar w:fldCharType="separate"/>
      </w:r>
      <w:r w:rsidR="00164CEE" w:rsidRPr="002D1714">
        <w:rPr>
          <w:noProof/>
        </w:rPr>
        <w:t>2</w:t>
      </w:r>
      <w:r w:rsidR="00BE442D" w:rsidRPr="002D1714">
        <w:fldChar w:fldCharType="end"/>
      </w:r>
      <w:bookmarkEnd w:id="3"/>
      <w:r w:rsidRPr="002D1714">
        <w:t xml:space="preserve"> Dizajn početne</w:t>
      </w:r>
      <w:r w:rsidRPr="002D1714">
        <w:rPr>
          <w:noProof/>
        </w:rPr>
        <w:t xml:space="preserve"> stranice prilagođen mobilnim uređajima</w:t>
      </w:r>
      <w:bookmarkEnd w:id="4"/>
    </w:p>
    <w:p w:rsidR="000A5B81" w:rsidRPr="002D1714" w:rsidRDefault="000A5B81" w:rsidP="000A5B81">
      <w:r w:rsidRPr="002D1714">
        <w:t>Na slici (</w:t>
      </w:r>
      <w:fldSimple w:instr=" REF _Ref525738041 \h  \* MERGEFORMAT ">
        <w:r w:rsidR="002058EB" w:rsidRPr="002D1714">
          <w:t xml:space="preserve">Slika  </w:t>
        </w:r>
        <w:r w:rsidR="002058EB" w:rsidRPr="002D1714">
          <w:rPr>
            <w:noProof/>
          </w:rPr>
          <w:t>2</w:t>
        </w:r>
      </w:fldSimple>
      <w:r w:rsidRPr="002D1714">
        <w:t xml:space="preserve">) može se videti kako se </w:t>
      </w:r>
      <w:r w:rsidRPr="002D1714">
        <w:rPr>
          <w:i/>
        </w:rPr>
        <w:t>BootstrapGridsystem</w:t>
      </w:r>
      <w:r w:rsidR="00220E20">
        <w:rPr>
          <w:i/>
        </w:rPr>
        <w:t xml:space="preserve"> </w:t>
      </w:r>
      <w:r w:rsidR="002058EB" w:rsidRPr="002D1714">
        <w:t>uspešno prilagođava ekranu mobilnih uređaja.</w:t>
      </w:r>
    </w:p>
    <w:p w:rsidR="002058EB" w:rsidRPr="002D1714" w:rsidRDefault="002058EB" w:rsidP="000A5B81">
      <w:pPr>
        <w:rPr>
          <w:noProof/>
        </w:rPr>
      </w:pPr>
      <w:r w:rsidRPr="002D1714">
        <w:lastRenderedPageBreak/>
        <w:t>Stranica za popunjavanje ankete (</w:t>
      </w:r>
      <w:fldSimple w:instr=" REF _Ref525737938 \h  \* MERGEFORMAT ">
        <w:r w:rsidRPr="002D1714">
          <w:t xml:space="preserve">Slika  </w:t>
        </w:r>
        <w:r w:rsidRPr="002D1714">
          <w:rPr>
            <w:noProof/>
          </w:rPr>
          <w:t>3</w:t>
        </w:r>
      </w:fldSimple>
      <w:r w:rsidRPr="002D1714">
        <w:t>)</w:t>
      </w:r>
      <w:r w:rsidRPr="002D1714">
        <w:rPr>
          <w:noProof/>
        </w:rPr>
        <w:t xml:space="preserve"> sastoji se iz dodatne navigacione trake sa linkom za dodavanje obeliživača za anketu i forme za popunjavanje ankete. </w:t>
      </w:r>
      <w:r w:rsidRPr="002D1714">
        <w:rPr>
          <w:i/>
          <w:noProof/>
        </w:rPr>
        <w:t>Bootstrap</w:t>
      </w:r>
      <w:r w:rsidRPr="002D1714">
        <w:rPr>
          <w:noProof/>
        </w:rPr>
        <w:t xml:space="preserve"> forma je ubačena u </w:t>
      </w:r>
      <w:r w:rsidRPr="002D1714">
        <w:rPr>
          <w:i/>
          <w:noProof/>
        </w:rPr>
        <w:t>Bootstrap</w:t>
      </w:r>
      <w:r w:rsidRPr="002D1714">
        <w:rPr>
          <w:noProof/>
        </w:rPr>
        <w:t xml:space="preserve"> karticu radi stilizacije.</w:t>
      </w:r>
    </w:p>
    <w:p w:rsidR="0096602B" w:rsidRPr="002D1714" w:rsidRDefault="0096602B" w:rsidP="000A5B81">
      <w:r w:rsidRPr="002D1714">
        <w:t>Stranica za kreiranje ankete (</w:t>
      </w:r>
      <w:fldSimple w:instr=" REF _Ref525738554 \h  \* MERGEFORMAT ">
        <w:r w:rsidRPr="002D1714">
          <w:t xml:space="preserve">Slika  </w:t>
        </w:r>
        <w:r w:rsidRPr="002D1714">
          <w:rPr>
            <w:noProof/>
          </w:rPr>
          <w:t>4</w:t>
        </w:r>
      </w:fldSimple>
      <w:r w:rsidRPr="002D1714">
        <w:t>) sastoji se iz tri kartice, jednom sa formom za dodavanje pitanja, drugom sa pregledom izgleda ankete i trećom za izmenu nekih opcija ankete. Kartica za dodavanje pitanja prikazuje tip pitanja koje korisnik moze da ubaci</w:t>
      </w:r>
      <w:r w:rsidR="00FE342C" w:rsidRPr="002D1714">
        <w:t>. Na vrhu kartice je polje za upis teksta pitanja. I</w:t>
      </w:r>
      <w:r w:rsidRPr="002D1714">
        <w:t>spod</w:t>
      </w:r>
      <w:r w:rsidR="00FE342C" w:rsidRPr="002D1714">
        <w:t xml:space="preserve"> svakog od tipa pitanja nalazi se njima odgovarajuće dugme</w:t>
      </w:r>
      <w:r w:rsidRPr="002D1714">
        <w:t xml:space="preserve"> za </w:t>
      </w:r>
      <w:r w:rsidR="00FE342C" w:rsidRPr="002D1714">
        <w:t>dodavanje tog tipa pitanja sa prethodno unetim tekstom</w:t>
      </w:r>
      <w:r w:rsidRPr="002D1714">
        <w:t>.</w:t>
      </w:r>
    </w:p>
    <w:p w:rsidR="003256F0" w:rsidRDefault="003256F0" w:rsidP="002058EB">
      <w:pPr>
        <w:pStyle w:val="Caption"/>
        <w:keepNext/>
      </w:pPr>
      <w:bookmarkStart w:id="5" w:name="_Ref525737938"/>
      <w:r w:rsidRPr="002D1714">
        <w:rPr>
          <w:noProof/>
          <w:lang w:val="en-US" w:eastAsia="en-US"/>
        </w:rPr>
        <w:drawing>
          <wp:inline distT="0" distB="0" distL="0" distR="0">
            <wp:extent cx="6547180" cy="4122712"/>
            <wp:effectExtent l="19050" t="0" r="60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9829" cy="412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8EB" w:rsidRPr="002D1714">
        <w:t xml:space="preserve">Slika  </w:t>
      </w:r>
      <w:r w:rsidR="00BE442D" w:rsidRPr="002D1714">
        <w:fldChar w:fldCharType="begin"/>
      </w:r>
      <w:r w:rsidR="002058EB" w:rsidRPr="002D1714">
        <w:instrText xml:space="preserve"> SEQ Slika_ \* ARABIC </w:instrText>
      </w:r>
      <w:r w:rsidR="00BE442D" w:rsidRPr="002D1714">
        <w:fldChar w:fldCharType="separate"/>
      </w:r>
      <w:r w:rsidR="00164CEE" w:rsidRPr="002D1714">
        <w:rPr>
          <w:noProof/>
        </w:rPr>
        <w:t>3</w:t>
      </w:r>
      <w:r w:rsidR="00BE442D" w:rsidRPr="002D1714">
        <w:fldChar w:fldCharType="end"/>
      </w:r>
      <w:bookmarkEnd w:id="5"/>
      <w:r w:rsidR="002058EB" w:rsidRPr="002D1714">
        <w:t xml:space="preserve"> Dizajn stranice za popunjavanje ankete</w:t>
      </w:r>
    </w:p>
    <w:p w:rsidR="00653635" w:rsidRPr="00653635" w:rsidRDefault="00653635" w:rsidP="00653635"/>
    <w:p w:rsidR="00B1328D" w:rsidRPr="002D1714" w:rsidRDefault="00D23B6E" w:rsidP="00B1328D">
      <w:pPr>
        <w:pStyle w:val="Caption"/>
      </w:pPr>
      <w:bookmarkStart w:id="6" w:name="_Ref525738554"/>
      <w:r w:rsidRPr="002D1714">
        <w:rPr>
          <w:noProof/>
          <w:lang w:val="en-US" w:eastAsia="en-US"/>
        </w:rPr>
        <w:lastRenderedPageBreak/>
        <w:drawing>
          <wp:inline distT="0" distB="0" distL="0" distR="0">
            <wp:extent cx="6593416" cy="5434506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547" cy="544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3635">
        <w:br/>
      </w:r>
      <w:r w:rsidR="00B1328D" w:rsidRPr="002D1714">
        <w:t xml:space="preserve">Slika  </w:t>
      </w:r>
      <w:r w:rsidR="00BE442D" w:rsidRPr="002D1714">
        <w:fldChar w:fldCharType="begin"/>
      </w:r>
      <w:r w:rsidR="00B1328D" w:rsidRPr="002D1714">
        <w:instrText xml:space="preserve"> SEQ Slika_ \* ARABIC </w:instrText>
      </w:r>
      <w:r w:rsidR="00BE442D" w:rsidRPr="002D1714">
        <w:fldChar w:fldCharType="separate"/>
      </w:r>
      <w:r w:rsidR="00164CEE" w:rsidRPr="002D1714">
        <w:rPr>
          <w:noProof/>
        </w:rPr>
        <w:t>4</w:t>
      </w:r>
      <w:r w:rsidR="00BE442D" w:rsidRPr="002D1714">
        <w:fldChar w:fldCharType="end"/>
      </w:r>
      <w:bookmarkEnd w:id="6"/>
      <w:r w:rsidR="00B1328D" w:rsidRPr="002D1714">
        <w:t xml:space="preserve"> Dizajn stranice za kreiranja ankete</w:t>
      </w:r>
    </w:p>
    <w:p w:rsidR="00B1328D" w:rsidRPr="002D1714" w:rsidRDefault="00B1328D" w:rsidP="00B1328D">
      <w:pPr>
        <w:keepNext/>
        <w:ind w:firstLine="0"/>
        <w:jc w:val="center"/>
      </w:pPr>
    </w:p>
    <w:p w:rsidR="00C73527" w:rsidRPr="002D1714" w:rsidRDefault="002C6514" w:rsidP="002C6514">
      <w:pPr>
        <w:ind w:firstLine="567"/>
      </w:pPr>
      <w:r w:rsidRPr="002D1714">
        <w:t>Korisnik otvara početnu stranicu našeg sajta, prikazuje mu se grupa od 18 anketa i paginacija radi prikaza sledećih 18 anketa. Korisnik klikom na broj željene stranice u paginaciji menja trenutnu stranicu (</w:t>
      </w:r>
      <w:fldSimple w:instr=" REF _Ref525814458  \* MERGEFORMAT ">
        <w:r w:rsidRPr="002D1714">
          <w:t xml:space="preserve">Slika  </w:t>
        </w:r>
        <w:r w:rsidRPr="002D1714">
          <w:rPr>
            <w:noProof/>
          </w:rPr>
          <w:t>5</w:t>
        </w:r>
      </w:fldSimple>
      <w:r w:rsidRPr="002D1714">
        <w:t>).</w:t>
      </w:r>
    </w:p>
    <w:p w:rsidR="002C6514" w:rsidRPr="002D1714" w:rsidRDefault="002C6514" w:rsidP="002C6514">
      <w:pPr>
        <w:ind w:firstLine="567"/>
      </w:pPr>
      <w:r w:rsidRPr="002D1714">
        <w:t>Kada je našao anketu koju želi da popuni korisnik</w:t>
      </w:r>
      <w:r w:rsidR="00C73527" w:rsidRPr="002D1714">
        <w:t xml:space="preserve"> klikom na naslovni deo</w:t>
      </w:r>
      <w:r w:rsidR="00220E20">
        <w:t xml:space="preserve"> </w:t>
      </w:r>
      <w:r w:rsidR="00C73527" w:rsidRPr="002D1714">
        <w:rPr>
          <w:i/>
        </w:rPr>
        <w:t>Bootstrap</w:t>
      </w:r>
      <w:r w:rsidR="00220E20">
        <w:rPr>
          <w:i/>
        </w:rPr>
        <w:t xml:space="preserve"> </w:t>
      </w:r>
      <w:r w:rsidR="00C73527" w:rsidRPr="002D1714">
        <w:t xml:space="preserve">kartice ankete otvara link za popunjavanje ankete. </w:t>
      </w:r>
      <w:r w:rsidRPr="002D1714">
        <w:t>Primer popunjavanja ankete može se videti na slici (Slika  6)</w:t>
      </w:r>
      <w:r w:rsidR="00C73527" w:rsidRPr="002D1714">
        <w:t>.</w:t>
      </w:r>
    </w:p>
    <w:p w:rsidR="00EF3368" w:rsidRPr="002D1714" w:rsidRDefault="005B0DEE" w:rsidP="00EF3368">
      <w:pPr>
        <w:keepNext/>
        <w:ind w:firstLine="0"/>
        <w:jc w:val="center"/>
      </w:pPr>
      <w:r w:rsidRPr="002D1714">
        <w:rPr>
          <w:noProof/>
          <w:lang w:val="en-US" w:eastAsia="en-US"/>
        </w:rPr>
        <w:lastRenderedPageBreak/>
        <w:drawing>
          <wp:inline distT="0" distB="0" distL="0" distR="0">
            <wp:extent cx="5577205" cy="27520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205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DEE" w:rsidRPr="002D1714" w:rsidRDefault="00EF3368" w:rsidP="00EF3368">
      <w:pPr>
        <w:pStyle w:val="Caption"/>
      </w:pPr>
      <w:bookmarkStart w:id="7" w:name="_Ref525814458"/>
      <w:r w:rsidRPr="002D1714">
        <w:t xml:space="preserve">Slika  </w:t>
      </w:r>
      <w:r w:rsidR="00BE442D" w:rsidRPr="002D1714">
        <w:fldChar w:fldCharType="begin"/>
      </w:r>
      <w:r w:rsidRPr="002D1714">
        <w:instrText xml:space="preserve"> SEQ Slika_ \* ARABIC </w:instrText>
      </w:r>
      <w:r w:rsidR="00BE442D" w:rsidRPr="002D1714">
        <w:fldChar w:fldCharType="separate"/>
      </w:r>
      <w:r w:rsidR="00164CEE" w:rsidRPr="002D1714">
        <w:rPr>
          <w:noProof/>
        </w:rPr>
        <w:t>5</w:t>
      </w:r>
      <w:r w:rsidR="00BE442D" w:rsidRPr="002D1714">
        <w:fldChar w:fldCharType="end"/>
      </w:r>
      <w:bookmarkEnd w:id="7"/>
      <w:r w:rsidRPr="002D1714">
        <w:t xml:space="preserve"> Korišćenje paginacije</w:t>
      </w:r>
    </w:p>
    <w:p w:rsidR="00EF3368" w:rsidRPr="002D1714" w:rsidRDefault="00290829" w:rsidP="00EF3368">
      <w:pPr>
        <w:keepNext/>
        <w:ind w:firstLine="0"/>
        <w:jc w:val="center"/>
      </w:pPr>
      <w:r w:rsidRPr="002D1714">
        <w:rPr>
          <w:noProof/>
          <w:lang w:val="en-US" w:eastAsia="en-US"/>
        </w:rPr>
        <w:drawing>
          <wp:inline distT="0" distB="0" distL="0" distR="0">
            <wp:extent cx="5577205" cy="35128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205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DEE" w:rsidRPr="002D1714" w:rsidRDefault="00EF3368" w:rsidP="00EF3368">
      <w:pPr>
        <w:pStyle w:val="Caption"/>
      </w:pPr>
      <w:bookmarkStart w:id="8" w:name="_Ref525814518"/>
      <w:r w:rsidRPr="002D1714">
        <w:t xml:space="preserve">Slika  </w:t>
      </w:r>
      <w:r w:rsidR="00BE442D" w:rsidRPr="002D1714">
        <w:fldChar w:fldCharType="begin"/>
      </w:r>
      <w:r w:rsidRPr="002D1714">
        <w:instrText xml:space="preserve"> SEQ Slika_ \* ARABIC </w:instrText>
      </w:r>
      <w:r w:rsidR="00BE442D" w:rsidRPr="002D1714">
        <w:fldChar w:fldCharType="separate"/>
      </w:r>
      <w:r w:rsidR="00164CEE" w:rsidRPr="002D1714">
        <w:rPr>
          <w:noProof/>
        </w:rPr>
        <w:t>6</w:t>
      </w:r>
      <w:r w:rsidR="00BE442D" w:rsidRPr="002D1714">
        <w:fldChar w:fldCharType="end"/>
      </w:r>
      <w:bookmarkEnd w:id="8"/>
      <w:r w:rsidRPr="002D1714">
        <w:t xml:space="preserve"> Popunjavanje ankete</w:t>
      </w:r>
    </w:p>
    <w:p w:rsidR="00EF3368" w:rsidRPr="002D1714" w:rsidRDefault="00290829" w:rsidP="00EF3368">
      <w:pPr>
        <w:keepNext/>
        <w:ind w:firstLine="0"/>
        <w:jc w:val="center"/>
      </w:pPr>
      <w:r w:rsidRPr="002D1714">
        <w:rPr>
          <w:noProof/>
          <w:lang w:val="en-US" w:eastAsia="en-US"/>
        </w:rPr>
        <w:lastRenderedPageBreak/>
        <w:drawing>
          <wp:inline distT="0" distB="0" distL="0" distR="0">
            <wp:extent cx="5577205" cy="27520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205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829" w:rsidRPr="002D1714" w:rsidRDefault="00EF3368" w:rsidP="00EF3368">
      <w:pPr>
        <w:pStyle w:val="Caption"/>
      </w:pPr>
      <w:bookmarkStart w:id="9" w:name="_Ref525814583"/>
      <w:r w:rsidRPr="002D1714">
        <w:t xml:space="preserve">Slika  </w:t>
      </w:r>
      <w:r w:rsidR="00BE442D" w:rsidRPr="002D1714">
        <w:fldChar w:fldCharType="begin"/>
      </w:r>
      <w:r w:rsidRPr="002D1714">
        <w:instrText xml:space="preserve"> SEQ Slika_ \* ARABIC </w:instrText>
      </w:r>
      <w:r w:rsidR="00BE442D" w:rsidRPr="002D1714">
        <w:fldChar w:fldCharType="separate"/>
      </w:r>
      <w:r w:rsidR="00164CEE" w:rsidRPr="002D1714">
        <w:rPr>
          <w:noProof/>
        </w:rPr>
        <w:t>7</w:t>
      </w:r>
      <w:r w:rsidR="00BE442D" w:rsidRPr="002D1714">
        <w:fldChar w:fldCharType="end"/>
      </w:r>
      <w:bookmarkEnd w:id="9"/>
      <w:r w:rsidRPr="002D1714">
        <w:t xml:space="preserve"> Registracija korisnika</w:t>
      </w:r>
    </w:p>
    <w:p w:rsidR="00C73527" w:rsidRPr="002D1714" w:rsidRDefault="00C73527" w:rsidP="00C73527">
      <w:r w:rsidRPr="002D1714">
        <w:t>Primer registracije korisnika (Slika  7).</w:t>
      </w:r>
    </w:p>
    <w:p w:rsidR="00EF3368" w:rsidRPr="002D1714" w:rsidRDefault="00290829" w:rsidP="00EF3368">
      <w:pPr>
        <w:keepNext/>
        <w:ind w:firstLine="0"/>
        <w:jc w:val="center"/>
      </w:pPr>
      <w:r w:rsidRPr="002D1714">
        <w:rPr>
          <w:noProof/>
          <w:lang w:val="en-US" w:eastAsia="en-US"/>
        </w:rPr>
        <w:drawing>
          <wp:inline distT="0" distB="0" distL="0" distR="0">
            <wp:extent cx="5577205" cy="27520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205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829" w:rsidRPr="002D1714" w:rsidRDefault="00EF3368" w:rsidP="00EF3368">
      <w:pPr>
        <w:pStyle w:val="Caption"/>
      </w:pPr>
      <w:bookmarkStart w:id="10" w:name="_Ref525814644"/>
      <w:r w:rsidRPr="002D1714">
        <w:t xml:space="preserve">Slika  </w:t>
      </w:r>
      <w:r w:rsidR="00BE442D" w:rsidRPr="002D1714">
        <w:fldChar w:fldCharType="begin"/>
      </w:r>
      <w:r w:rsidRPr="002D1714">
        <w:instrText xml:space="preserve"> SEQ Slika_ \* ARABIC </w:instrText>
      </w:r>
      <w:r w:rsidR="00BE442D" w:rsidRPr="002D1714">
        <w:fldChar w:fldCharType="separate"/>
      </w:r>
      <w:r w:rsidR="00164CEE" w:rsidRPr="002D1714">
        <w:rPr>
          <w:noProof/>
        </w:rPr>
        <w:t>8</w:t>
      </w:r>
      <w:r w:rsidR="00BE442D" w:rsidRPr="002D1714">
        <w:fldChar w:fldCharType="end"/>
      </w:r>
      <w:bookmarkEnd w:id="10"/>
      <w:r w:rsidRPr="002D1714">
        <w:t xml:space="preserve"> Poruka pri uspešnom kreiranju naloga</w:t>
      </w:r>
    </w:p>
    <w:p w:rsidR="00C73527" w:rsidRPr="002D1714" w:rsidRDefault="00C73527" w:rsidP="00C73527">
      <w:r w:rsidRPr="002D1714">
        <w:t>Kada se korisnik registruje dobija povratnu poruku da je uspešno kreirao nalog (Slika  8).</w:t>
      </w:r>
    </w:p>
    <w:p w:rsidR="00EF3368" w:rsidRPr="002D1714" w:rsidRDefault="00FD6B87" w:rsidP="00653635">
      <w:pPr>
        <w:keepNext/>
        <w:ind w:firstLine="0"/>
        <w:jc w:val="center"/>
      </w:pPr>
      <w:r w:rsidRPr="002D1714">
        <w:rPr>
          <w:noProof/>
          <w:lang w:val="en-US" w:eastAsia="en-US"/>
        </w:rPr>
        <w:lastRenderedPageBreak/>
        <w:drawing>
          <wp:inline distT="0" distB="0" distL="0" distR="0">
            <wp:extent cx="5577205" cy="27520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205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B87" w:rsidRPr="002D1714" w:rsidRDefault="00EF3368" w:rsidP="00EF3368">
      <w:pPr>
        <w:pStyle w:val="Caption"/>
      </w:pPr>
      <w:bookmarkStart w:id="11" w:name="_Ref525814703"/>
      <w:r w:rsidRPr="002D1714">
        <w:t xml:space="preserve">Slika  </w:t>
      </w:r>
      <w:r w:rsidR="00BE442D" w:rsidRPr="002D1714">
        <w:fldChar w:fldCharType="begin"/>
      </w:r>
      <w:r w:rsidRPr="002D1714">
        <w:instrText xml:space="preserve"> SEQ Slika_ \* ARABIC </w:instrText>
      </w:r>
      <w:r w:rsidR="00BE442D" w:rsidRPr="002D1714">
        <w:fldChar w:fldCharType="separate"/>
      </w:r>
      <w:r w:rsidR="00164CEE" w:rsidRPr="002D1714">
        <w:rPr>
          <w:noProof/>
        </w:rPr>
        <w:t>9</w:t>
      </w:r>
      <w:r w:rsidR="00BE442D" w:rsidRPr="002D1714">
        <w:fldChar w:fldCharType="end"/>
      </w:r>
      <w:bookmarkEnd w:id="11"/>
      <w:r w:rsidRPr="002D1714">
        <w:t xml:space="preserve"> Primer HTML required</w:t>
      </w:r>
    </w:p>
    <w:p w:rsidR="00FD6B87" w:rsidRPr="002D1714" w:rsidRDefault="00A958A1" w:rsidP="00F13C94">
      <w:r w:rsidRPr="002D1714">
        <w:t xml:space="preserve">Korisnik je pokušao da pošalje praznu formu ali mu HTML </w:t>
      </w:r>
      <w:r w:rsidRPr="002D1714">
        <w:rPr>
          <w:i/>
        </w:rPr>
        <w:t>re</w:t>
      </w:r>
      <w:r w:rsidR="00290829" w:rsidRPr="002D1714">
        <w:rPr>
          <w:i/>
        </w:rPr>
        <w:t>quired</w:t>
      </w:r>
      <w:r w:rsidR="00290829" w:rsidRPr="002D1714">
        <w:t xml:space="preserve"> nije to dopustio pa korisnik dobija povratnu informaciju</w:t>
      </w:r>
      <w:r w:rsidR="00EF3368" w:rsidRPr="002D1714">
        <w:t xml:space="preserve"> (</w:t>
      </w:r>
      <w:fldSimple w:instr=" REF _Ref525814703  \* MERGEFORMAT ">
        <w:r w:rsidR="00EF3368" w:rsidRPr="002D1714">
          <w:t xml:space="preserve">Slika  </w:t>
        </w:r>
        <w:r w:rsidR="00EF3368" w:rsidRPr="002D1714">
          <w:rPr>
            <w:noProof/>
          </w:rPr>
          <w:t>9</w:t>
        </w:r>
      </w:fldSimple>
      <w:r w:rsidR="00EF3368" w:rsidRPr="002D1714">
        <w:t>)</w:t>
      </w:r>
    </w:p>
    <w:p w:rsidR="00EF3368" w:rsidRPr="002D1714" w:rsidRDefault="00FD6B87" w:rsidP="00EF3368">
      <w:pPr>
        <w:keepNext/>
        <w:ind w:firstLine="0"/>
        <w:jc w:val="center"/>
      </w:pPr>
      <w:r w:rsidRPr="002D1714">
        <w:rPr>
          <w:noProof/>
          <w:lang w:val="en-US" w:eastAsia="en-US"/>
        </w:rPr>
        <w:drawing>
          <wp:inline distT="0" distB="0" distL="0" distR="0">
            <wp:extent cx="5577205" cy="275209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205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829" w:rsidRPr="002D1714" w:rsidRDefault="00EF3368" w:rsidP="00EF3368">
      <w:pPr>
        <w:pStyle w:val="Caption"/>
      </w:pPr>
      <w:bookmarkStart w:id="12" w:name="_Ref525814753"/>
      <w:r w:rsidRPr="002D1714">
        <w:t xml:space="preserve">Slika  </w:t>
      </w:r>
      <w:r w:rsidR="00BE442D" w:rsidRPr="002D1714">
        <w:fldChar w:fldCharType="begin"/>
      </w:r>
      <w:r w:rsidRPr="002D1714">
        <w:instrText xml:space="preserve"> SEQ Slika_ \* ARABIC </w:instrText>
      </w:r>
      <w:r w:rsidR="00BE442D" w:rsidRPr="002D1714">
        <w:fldChar w:fldCharType="separate"/>
      </w:r>
      <w:r w:rsidR="00164CEE" w:rsidRPr="002D1714">
        <w:rPr>
          <w:noProof/>
        </w:rPr>
        <w:t>10</w:t>
      </w:r>
      <w:r w:rsidR="00BE442D" w:rsidRPr="002D1714">
        <w:fldChar w:fldCharType="end"/>
      </w:r>
      <w:bookmarkEnd w:id="12"/>
      <w:r w:rsidRPr="002D1714">
        <w:t xml:space="preserve"> Primer HTML pattern</w:t>
      </w:r>
    </w:p>
    <w:p w:rsidR="00FD6B87" w:rsidRPr="002D1714" w:rsidRDefault="00FD6B87" w:rsidP="00F13C94">
      <w:r w:rsidRPr="002D1714">
        <w:t xml:space="preserve">Korisnik nije ispunio zahteve HTML </w:t>
      </w:r>
      <w:r w:rsidRPr="002D1714">
        <w:rPr>
          <w:i/>
        </w:rPr>
        <w:t xml:space="preserve">patern-a </w:t>
      </w:r>
      <w:r w:rsidRPr="002D1714">
        <w:t>pa dobija povratnu poruku</w:t>
      </w:r>
      <w:r w:rsidR="00EF3368" w:rsidRPr="002D1714">
        <w:t xml:space="preserve"> (</w:t>
      </w:r>
      <w:fldSimple w:instr=" REF _Ref525814753  \* MERGEFORMAT ">
        <w:r w:rsidR="00EF3368" w:rsidRPr="002D1714">
          <w:t xml:space="preserve">Slika  </w:t>
        </w:r>
        <w:r w:rsidR="00EF3368" w:rsidRPr="002D1714">
          <w:rPr>
            <w:noProof/>
          </w:rPr>
          <w:t>10</w:t>
        </w:r>
      </w:fldSimple>
      <w:r w:rsidR="00EF3368" w:rsidRPr="002D1714">
        <w:t>)</w:t>
      </w:r>
    </w:p>
    <w:p w:rsidR="00EF3368" w:rsidRPr="002D1714" w:rsidRDefault="00FD6B87" w:rsidP="00EF3368">
      <w:pPr>
        <w:keepNext/>
        <w:ind w:firstLine="0"/>
        <w:jc w:val="center"/>
      </w:pPr>
      <w:r w:rsidRPr="002D1714">
        <w:rPr>
          <w:noProof/>
          <w:lang w:val="en-US" w:eastAsia="en-US"/>
        </w:rPr>
        <w:lastRenderedPageBreak/>
        <w:drawing>
          <wp:inline distT="0" distB="0" distL="0" distR="0">
            <wp:extent cx="5577205" cy="275209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205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829" w:rsidRPr="002D1714" w:rsidRDefault="00EF3368" w:rsidP="00EF3368">
      <w:pPr>
        <w:pStyle w:val="Caption"/>
      </w:pPr>
      <w:bookmarkStart w:id="13" w:name="_Ref525814794"/>
      <w:r w:rsidRPr="002D1714">
        <w:t xml:space="preserve">Slika  </w:t>
      </w:r>
      <w:r w:rsidR="00BE442D" w:rsidRPr="002D1714">
        <w:fldChar w:fldCharType="begin"/>
      </w:r>
      <w:r w:rsidRPr="002D1714">
        <w:instrText xml:space="preserve"> SEQ Slika_ \* ARABIC </w:instrText>
      </w:r>
      <w:r w:rsidR="00BE442D" w:rsidRPr="002D1714">
        <w:fldChar w:fldCharType="separate"/>
      </w:r>
      <w:r w:rsidR="00164CEE" w:rsidRPr="002D1714">
        <w:rPr>
          <w:noProof/>
        </w:rPr>
        <w:t>11</w:t>
      </w:r>
      <w:r w:rsidR="00BE442D" w:rsidRPr="002D1714">
        <w:fldChar w:fldCharType="end"/>
      </w:r>
      <w:bookmarkEnd w:id="13"/>
      <w:r w:rsidRPr="002D1714">
        <w:t xml:space="preserve"> Poruka, lozinka nije ispravna</w:t>
      </w:r>
    </w:p>
    <w:p w:rsidR="00FD6B87" w:rsidRPr="002D1714" w:rsidRDefault="00FD6B87" w:rsidP="00F13C94">
      <w:r w:rsidRPr="002D1714">
        <w:t>Korisnik nije uneo odgovarajuću lozinku za nalog i dobija povratnu informaciju</w:t>
      </w:r>
      <w:r w:rsidR="00EF3368" w:rsidRPr="002D1714">
        <w:t xml:space="preserve"> (</w:t>
      </w:r>
      <w:fldSimple w:instr=" REF _Ref525814794  \* MERGEFORMAT ">
        <w:r w:rsidR="00EF3368" w:rsidRPr="002D1714">
          <w:t xml:space="preserve">Slika  </w:t>
        </w:r>
        <w:r w:rsidR="00EF3368" w:rsidRPr="002D1714">
          <w:rPr>
            <w:noProof/>
          </w:rPr>
          <w:t>11</w:t>
        </w:r>
      </w:fldSimple>
      <w:r w:rsidR="00EF3368" w:rsidRPr="002D1714">
        <w:t>).</w:t>
      </w:r>
    </w:p>
    <w:p w:rsidR="00EF3368" w:rsidRPr="002D1714" w:rsidRDefault="00FD6B87" w:rsidP="00EF3368">
      <w:pPr>
        <w:keepNext/>
        <w:ind w:firstLine="0"/>
        <w:jc w:val="center"/>
      </w:pPr>
      <w:r w:rsidRPr="002D1714">
        <w:rPr>
          <w:noProof/>
          <w:lang w:val="en-US" w:eastAsia="en-US"/>
        </w:rPr>
        <w:drawing>
          <wp:inline distT="0" distB="0" distL="0" distR="0">
            <wp:extent cx="5577205" cy="27520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205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B87" w:rsidRPr="002D1714" w:rsidRDefault="00EF3368" w:rsidP="00EF3368">
      <w:pPr>
        <w:pStyle w:val="Caption"/>
      </w:pPr>
      <w:bookmarkStart w:id="14" w:name="_Ref525814881"/>
      <w:r w:rsidRPr="002D1714">
        <w:t xml:space="preserve">Slika  </w:t>
      </w:r>
      <w:r w:rsidR="00BE442D" w:rsidRPr="002D1714">
        <w:fldChar w:fldCharType="begin"/>
      </w:r>
      <w:r w:rsidRPr="002D1714">
        <w:instrText xml:space="preserve"> SEQ Slika_ \* ARABIC </w:instrText>
      </w:r>
      <w:r w:rsidR="00BE442D" w:rsidRPr="002D1714">
        <w:fldChar w:fldCharType="separate"/>
      </w:r>
      <w:r w:rsidR="00164CEE" w:rsidRPr="002D1714">
        <w:rPr>
          <w:noProof/>
        </w:rPr>
        <w:t>12</w:t>
      </w:r>
      <w:r w:rsidR="00BE442D" w:rsidRPr="002D1714">
        <w:fldChar w:fldCharType="end"/>
      </w:r>
      <w:bookmarkEnd w:id="14"/>
      <w:r w:rsidRPr="002D1714">
        <w:t xml:space="preserve"> Stranica ankete korisnika, bez anketa</w:t>
      </w:r>
    </w:p>
    <w:p w:rsidR="00FD6B87" w:rsidRPr="002D1714" w:rsidRDefault="00FD6B87" w:rsidP="00F13C94">
      <w:r w:rsidRPr="002D1714">
        <w:t>Korisnik se uspešno ulogovao i sada mu je prikazana stranica na kojoj bi trebalo da budu njegove ankete, pošto ih još uvek nema ispisana mu je poruka sa linkom za dodavanje nove ankete</w:t>
      </w:r>
      <w:r w:rsidR="00164CEE" w:rsidRPr="002D1714">
        <w:t xml:space="preserve"> (</w:t>
      </w:r>
      <w:fldSimple w:instr=" REF _Ref525814881  \* MERGEFORMAT ">
        <w:r w:rsidR="00164CEE" w:rsidRPr="002D1714">
          <w:t xml:space="preserve">Slika  </w:t>
        </w:r>
        <w:r w:rsidR="00164CEE" w:rsidRPr="002D1714">
          <w:rPr>
            <w:noProof/>
          </w:rPr>
          <w:t>12</w:t>
        </w:r>
      </w:fldSimple>
      <w:r w:rsidR="00164CEE" w:rsidRPr="002D1714">
        <w:t>).</w:t>
      </w:r>
    </w:p>
    <w:p w:rsidR="00164CEE" w:rsidRPr="002D1714" w:rsidRDefault="00FD6B87" w:rsidP="00164CEE">
      <w:pPr>
        <w:keepNext/>
        <w:ind w:firstLine="0"/>
        <w:jc w:val="center"/>
      </w:pPr>
      <w:r w:rsidRPr="002D1714">
        <w:rPr>
          <w:noProof/>
          <w:lang w:val="en-US" w:eastAsia="en-US"/>
        </w:rPr>
        <w:lastRenderedPageBreak/>
        <w:drawing>
          <wp:inline distT="0" distB="0" distL="0" distR="0">
            <wp:extent cx="5577205" cy="275209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205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B87" w:rsidRPr="002D1714" w:rsidRDefault="00164CEE" w:rsidP="00164CEE">
      <w:pPr>
        <w:pStyle w:val="Caption"/>
      </w:pPr>
      <w:bookmarkStart w:id="15" w:name="_Ref525814943"/>
      <w:r w:rsidRPr="002D1714">
        <w:t xml:space="preserve">Slika  </w:t>
      </w:r>
      <w:r w:rsidR="00BE442D" w:rsidRPr="002D1714">
        <w:fldChar w:fldCharType="begin"/>
      </w:r>
      <w:r w:rsidRPr="002D1714">
        <w:instrText xml:space="preserve"> SEQ Slika_ \* ARABIC </w:instrText>
      </w:r>
      <w:r w:rsidR="00BE442D" w:rsidRPr="002D1714">
        <w:fldChar w:fldCharType="separate"/>
      </w:r>
      <w:r w:rsidRPr="002D1714">
        <w:rPr>
          <w:noProof/>
        </w:rPr>
        <w:t>13</w:t>
      </w:r>
      <w:r w:rsidR="00BE442D" w:rsidRPr="002D1714">
        <w:fldChar w:fldCharType="end"/>
      </w:r>
      <w:bookmarkEnd w:id="15"/>
      <w:r w:rsidRPr="002D1714">
        <w:t xml:space="preserve"> Stranica za kreiranje anketa</w:t>
      </w:r>
    </w:p>
    <w:p w:rsidR="004D0413" w:rsidRPr="002D1714" w:rsidRDefault="00FD6B87" w:rsidP="00F13C94">
      <w:pPr>
        <w:jc w:val="left"/>
      </w:pPr>
      <w:r w:rsidRPr="002D1714">
        <w:t xml:space="preserve">Korisnik </w:t>
      </w:r>
      <w:r w:rsidR="004D0413" w:rsidRPr="002D1714">
        <w:t>otvara link i prikazuje mu se stranica za kreiranje ankete</w:t>
      </w:r>
      <w:r w:rsidR="00164CEE" w:rsidRPr="002D1714">
        <w:t xml:space="preserve"> (</w:t>
      </w:r>
      <w:fldSimple w:instr=" REF _Ref525814943  \* MERGEFORMAT ">
        <w:r w:rsidR="00164CEE" w:rsidRPr="002D1714">
          <w:t xml:space="preserve">Slika  </w:t>
        </w:r>
        <w:r w:rsidR="00164CEE" w:rsidRPr="002D1714">
          <w:rPr>
            <w:noProof/>
          </w:rPr>
          <w:t>13</w:t>
        </w:r>
      </w:fldSimple>
      <w:r w:rsidR="00164CEE" w:rsidRPr="002D1714">
        <w:t>).</w:t>
      </w:r>
    </w:p>
    <w:p w:rsidR="00164CEE" w:rsidRPr="002D1714" w:rsidRDefault="004D0413" w:rsidP="00164CEE">
      <w:pPr>
        <w:keepNext/>
        <w:ind w:firstLine="0"/>
        <w:jc w:val="center"/>
      </w:pPr>
      <w:r w:rsidRPr="002D1714">
        <w:rPr>
          <w:noProof/>
          <w:lang w:val="en-US" w:eastAsia="en-US"/>
        </w:rPr>
        <w:drawing>
          <wp:inline distT="0" distB="0" distL="0" distR="0">
            <wp:extent cx="5577205" cy="27520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205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B87" w:rsidRPr="002D1714" w:rsidRDefault="00164CEE" w:rsidP="00164CEE">
      <w:pPr>
        <w:pStyle w:val="Caption"/>
      </w:pPr>
      <w:bookmarkStart w:id="16" w:name="_Ref525815059"/>
      <w:r w:rsidRPr="002D1714">
        <w:t xml:space="preserve">Slika  </w:t>
      </w:r>
      <w:r w:rsidR="00BE442D" w:rsidRPr="002D1714">
        <w:fldChar w:fldCharType="begin"/>
      </w:r>
      <w:r w:rsidRPr="002D1714">
        <w:instrText xml:space="preserve"> SEQ Slika_ \* ARABIC </w:instrText>
      </w:r>
      <w:r w:rsidR="00BE442D" w:rsidRPr="002D1714">
        <w:fldChar w:fldCharType="separate"/>
      </w:r>
      <w:r w:rsidRPr="002D1714">
        <w:rPr>
          <w:noProof/>
        </w:rPr>
        <w:t>14</w:t>
      </w:r>
      <w:r w:rsidR="00BE442D" w:rsidRPr="002D1714">
        <w:fldChar w:fldCharType="end"/>
      </w:r>
      <w:bookmarkEnd w:id="16"/>
      <w:r w:rsidRPr="002D1714">
        <w:t xml:space="preserve"> Povratna poruka za neadekvatno popunjavanje polja za tekst pitanja</w:t>
      </w:r>
    </w:p>
    <w:p w:rsidR="004D0413" w:rsidRPr="002D1714" w:rsidRDefault="004D0413" w:rsidP="00F13C94">
      <w:r w:rsidRPr="002D1714">
        <w:t>Korisnik je izmenio naslov i opis ankete i pokušao da doda pitanje samo sa jednim karakterom ali je dobio poruku da pitanje mora da ima barem tri karaktera</w:t>
      </w:r>
      <w:r w:rsidR="00164CEE" w:rsidRPr="002D1714">
        <w:t xml:space="preserve"> (</w:t>
      </w:r>
      <w:fldSimple w:instr=" REF _Ref525815059  \* MERGEFORMAT ">
        <w:r w:rsidR="00164CEE" w:rsidRPr="002D1714">
          <w:t xml:space="preserve">Slika  </w:t>
        </w:r>
        <w:r w:rsidR="00164CEE" w:rsidRPr="002D1714">
          <w:rPr>
            <w:noProof/>
          </w:rPr>
          <w:t>14</w:t>
        </w:r>
      </w:fldSimple>
      <w:r w:rsidR="00164CEE" w:rsidRPr="002D1714">
        <w:t>).</w:t>
      </w:r>
    </w:p>
    <w:p w:rsidR="00164CEE" w:rsidRPr="002D1714" w:rsidRDefault="004D0413" w:rsidP="00653635">
      <w:pPr>
        <w:keepNext/>
        <w:ind w:firstLine="0"/>
        <w:jc w:val="center"/>
      </w:pPr>
      <w:r w:rsidRPr="002D1714">
        <w:rPr>
          <w:noProof/>
          <w:lang w:val="en-US" w:eastAsia="en-US"/>
        </w:rPr>
        <w:lastRenderedPageBreak/>
        <w:drawing>
          <wp:inline distT="0" distB="0" distL="0" distR="0">
            <wp:extent cx="5577205" cy="459930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205" cy="459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C94" w:rsidRPr="002D1714" w:rsidRDefault="00164CEE" w:rsidP="00164CEE">
      <w:pPr>
        <w:pStyle w:val="Caption"/>
      </w:pPr>
      <w:bookmarkStart w:id="17" w:name="_Ref525815210"/>
      <w:r w:rsidRPr="002D1714">
        <w:t xml:space="preserve">Slika  </w:t>
      </w:r>
      <w:r w:rsidR="00BE442D" w:rsidRPr="002D1714">
        <w:fldChar w:fldCharType="begin"/>
      </w:r>
      <w:r w:rsidRPr="002D1714">
        <w:instrText xml:space="preserve"> SEQ Slika_ \* ARABIC </w:instrText>
      </w:r>
      <w:r w:rsidR="00BE442D" w:rsidRPr="002D1714">
        <w:fldChar w:fldCharType="separate"/>
      </w:r>
      <w:r w:rsidRPr="002D1714">
        <w:rPr>
          <w:noProof/>
        </w:rPr>
        <w:t>15</w:t>
      </w:r>
      <w:r w:rsidR="00BE442D" w:rsidRPr="002D1714">
        <w:fldChar w:fldCharType="end"/>
      </w:r>
      <w:bookmarkEnd w:id="17"/>
      <w:r w:rsidRPr="002D1714">
        <w:t xml:space="preserve"> Popunjavanje polja za ponuđene odgovore</w:t>
      </w:r>
    </w:p>
    <w:p w:rsidR="004D0413" w:rsidRPr="002D1714" w:rsidRDefault="004D0413" w:rsidP="00F13C94">
      <w:r w:rsidRPr="002D1714">
        <w:t xml:space="preserve">Korisnik popunjava polja za dodavanje pitanja sa </w:t>
      </w:r>
      <w:r w:rsidR="00164CEE" w:rsidRPr="002D1714">
        <w:t>ponuđenim</w:t>
      </w:r>
      <w:r w:rsidRPr="002D1714">
        <w:t xml:space="preserve"> odgovor</w:t>
      </w:r>
      <w:r w:rsidR="00164CEE" w:rsidRPr="002D1714">
        <w:t>ima</w:t>
      </w:r>
      <w:r w:rsidRPr="002D1714">
        <w:t xml:space="preserve">, svaki </w:t>
      </w:r>
      <w:r w:rsidR="00164CEE" w:rsidRPr="002D1714">
        <w:t>ponuđeni</w:t>
      </w:r>
      <w:r w:rsidRPr="002D1714">
        <w:t xml:space="preserve"> odgovor dodaje se u novom redu kako bi se </w:t>
      </w:r>
      <w:r w:rsidR="00164CEE" w:rsidRPr="002D1714">
        <w:t>ponuđeni</w:t>
      </w:r>
      <w:r w:rsidRPr="002D1714">
        <w:t xml:space="preserve"> odgovori izdvojili kao posebni. To je naznačeno korisniku u naslovu polja</w:t>
      </w:r>
      <w:r w:rsidR="00164CEE" w:rsidRPr="002D1714">
        <w:t xml:space="preserve"> (</w:t>
      </w:r>
      <w:fldSimple w:instr=" REF _Ref525815210  \* MERGEFORMAT ">
        <w:r w:rsidR="00164CEE" w:rsidRPr="002D1714">
          <w:t xml:space="preserve">Slika  </w:t>
        </w:r>
        <w:r w:rsidR="00164CEE" w:rsidRPr="002D1714">
          <w:rPr>
            <w:noProof/>
          </w:rPr>
          <w:t>15</w:t>
        </w:r>
      </w:fldSimple>
      <w:r w:rsidR="00164CEE" w:rsidRPr="002D1714">
        <w:t>).</w:t>
      </w:r>
    </w:p>
    <w:p w:rsidR="004D0413" w:rsidRPr="002D1714" w:rsidRDefault="004D0413" w:rsidP="005B0DEE">
      <w:pPr>
        <w:ind w:firstLine="0"/>
        <w:jc w:val="center"/>
      </w:pPr>
    </w:p>
    <w:p w:rsidR="00164CEE" w:rsidRPr="002D1714" w:rsidRDefault="004D0413" w:rsidP="00164CEE">
      <w:pPr>
        <w:keepNext/>
        <w:ind w:firstLine="0"/>
        <w:jc w:val="center"/>
      </w:pPr>
      <w:r w:rsidRPr="002D1714">
        <w:rPr>
          <w:noProof/>
          <w:lang w:val="en-US" w:eastAsia="en-US"/>
        </w:rPr>
        <w:drawing>
          <wp:inline distT="0" distB="0" distL="0" distR="0">
            <wp:extent cx="5577205" cy="263461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205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413" w:rsidRPr="002D1714" w:rsidRDefault="00164CEE" w:rsidP="00164CEE">
      <w:pPr>
        <w:pStyle w:val="Caption"/>
      </w:pPr>
      <w:bookmarkStart w:id="18" w:name="_Ref525815305"/>
      <w:r w:rsidRPr="002D1714">
        <w:t xml:space="preserve">Slika  </w:t>
      </w:r>
      <w:r w:rsidR="00BE442D" w:rsidRPr="002D1714">
        <w:fldChar w:fldCharType="begin"/>
      </w:r>
      <w:r w:rsidRPr="002D1714">
        <w:instrText xml:space="preserve"> SEQ Slika_ \* ARABIC </w:instrText>
      </w:r>
      <w:r w:rsidR="00BE442D" w:rsidRPr="002D1714">
        <w:fldChar w:fldCharType="separate"/>
      </w:r>
      <w:r w:rsidRPr="002D1714">
        <w:rPr>
          <w:noProof/>
        </w:rPr>
        <w:t>16</w:t>
      </w:r>
      <w:r w:rsidR="00BE442D" w:rsidRPr="002D1714">
        <w:fldChar w:fldCharType="end"/>
      </w:r>
      <w:bookmarkEnd w:id="18"/>
      <w:r w:rsidRPr="002D1714">
        <w:t xml:space="preserve"> Izgled pitanja sa ponuđenim odgovorima</w:t>
      </w:r>
    </w:p>
    <w:p w:rsidR="004D0413" w:rsidRPr="002D1714" w:rsidRDefault="004D0413" w:rsidP="00F13C94">
      <w:r w:rsidRPr="002D1714">
        <w:t xml:space="preserve">Korisnik je uspešno dodao pitanje sa </w:t>
      </w:r>
      <w:r w:rsidR="00982C10" w:rsidRPr="002D1714">
        <w:t>ponuđenim</w:t>
      </w:r>
      <w:r w:rsidRPr="002D1714">
        <w:t xml:space="preserve"> odgovor</w:t>
      </w:r>
      <w:r w:rsidR="00982C10" w:rsidRPr="002D1714">
        <w:t>ima</w:t>
      </w:r>
      <w:r w:rsidR="00164CEE" w:rsidRPr="002D1714">
        <w:t xml:space="preserve"> (</w:t>
      </w:r>
      <w:fldSimple w:instr=" REF _Ref525815305  \* MERGEFORMAT ">
        <w:r w:rsidR="00164CEE" w:rsidRPr="002D1714">
          <w:t xml:space="preserve">Slika  </w:t>
        </w:r>
        <w:r w:rsidR="00164CEE" w:rsidRPr="002D1714">
          <w:rPr>
            <w:noProof/>
          </w:rPr>
          <w:t>16</w:t>
        </w:r>
      </w:fldSimple>
      <w:r w:rsidR="00164CEE" w:rsidRPr="002D1714">
        <w:t>)</w:t>
      </w:r>
    </w:p>
    <w:p w:rsidR="00164CEE" w:rsidRPr="002D1714" w:rsidRDefault="00E45AA2" w:rsidP="00164CEE">
      <w:pPr>
        <w:keepNext/>
        <w:ind w:firstLine="0"/>
        <w:jc w:val="center"/>
      </w:pPr>
      <w:r w:rsidRPr="002D1714">
        <w:rPr>
          <w:noProof/>
          <w:lang w:val="en-US" w:eastAsia="en-US"/>
        </w:rPr>
        <w:lastRenderedPageBreak/>
        <w:drawing>
          <wp:inline distT="0" distB="0" distL="0" distR="0">
            <wp:extent cx="5577205" cy="275209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205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413" w:rsidRPr="002D1714" w:rsidRDefault="00164CEE" w:rsidP="00164CEE">
      <w:pPr>
        <w:pStyle w:val="Caption"/>
      </w:pPr>
      <w:bookmarkStart w:id="19" w:name="_Ref525815355"/>
      <w:r w:rsidRPr="002D1714">
        <w:t xml:space="preserve">Slika  </w:t>
      </w:r>
      <w:r w:rsidR="00BE442D" w:rsidRPr="002D1714">
        <w:fldChar w:fldCharType="begin"/>
      </w:r>
      <w:r w:rsidRPr="002D1714">
        <w:instrText xml:space="preserve"> SEQ Slika_ \* ARABIC </w:instrText>
      </w:r>
      <w:r w:rsidR="00BE442D" w:rsidRPr="002D1714">
        <w:fldChar w:fldCharType="separate"/>
      </w:r>
      <w:r w:rsidRPr="002D1714">
        <w:rPr>
          <w:noProof/>
        </w:rPr>
        <w:t>17</w:t>
      </w:r>
      <w:r w:rsidR="00BE442D" w:rsidRPr="002D1714">
        <w:fldChar w:fldCharType="end"/>
      </w:r>
      <w:bookmarkEnd w:id="19"/>
      <w:r w:rsidRPr="002D1714">
        <w:t xml:space="preserve"> Objavljivanje ankete</w:t>
      </w:r>
    </w:p>
    <w:p w:rsidR="00F13C94" w:rsidRPr="002D1714" w:rsidRDefault="00E45AA2" w:rsidP="00E02962">
      <w:r w:rsidRPr="002D1714">
        <w:t xml:space="preserve">Korisnik je čekirao </w:t>
      </w:r>
      <w:r w:rsidRPr="002D1714">
        <w:rPr>
          <w:i/>
        </w:rPr>
        <w:t xml:space="preserve">Objavi </w:t>
      </w:r>
      <w:r w:rsidR="00E20913" w:rsidRPr="002D1714">
        <w:t>dugme za čekiranje</w:t>
      </w:r>
      <w:r w:rsidRPr="002D1714">
        <w:t xml:space="preserve">i pritisnuo dugme </w:t>
      </w:r>
      <w:r w:rsidRPr="002D1714">
        <w:rPr>
          <w:i/>
        </w:rPr>
        <w:t>Izmeni</w:t>
      </w:r>
      <w:r w:rsidRPr="002D1714">
        <w:t xml:space="preserve"> kako bi objavio anketu</w:t>
      </w:r>
      <w:r w:rsidR="00164CEE" w:rsidRPr="002D1714">
        <w:t xml:space="preserve"> (</w:t>
      </w:r>
      <w:fldSimple w:instr=" REF _Ref525815355  \* MERGEFORMAT ">
        <w:r w:rsidR="00164CEE" w:rsidRPr="002D1714">
          <w:t xml:space="preserve">Slika  </w:t>
        </w:r>
        <w:r w:rsidR="00164CEE" w:rsidRPr="002D1714">
          <w:rPr>
            <w:noProof/>
          </w:rPr>
          <w:t>17</w:t>
        </w:r>
      </w:fldSimple>
      <w:r w:rsidR="00164CEE" w:rsidRPr="002D1714">
        <w:t>).</w:t>
      </w:r>
    </w:p>
    <w:p w:rsidR="00F13C94" w:rsidRPr="002D1714" w:rsidRDefault="00F13C94" w:rsidP="00F13C94">
      <w:pPr>
        <w:keepNext/>
        <w:ind w:firstLine="0"/>
        <w:jc w:val="center"/>
      </w:pPr>
      <w:r w:rsidRPr="002D1714">
        <w:rPr>
          <w:noProof/>
          <w:lang w:val="en-US" w:eastAsia="en-US"/>
        </w:rPr>
        <w:drawing>
          <wp:inline distT="0" distB="0" distL="0" distR="0">
            <wp:extent cx="2026800" cy="36000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8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AA2" w:rsidRPr="002D1714" w:rsidRDefault="00F13C94" w:rsidP="00F13C94">
      <w:pPr>
        <w:pStyle w:val="Caption"/>
      </w:pPr>
      <w:bookmarkStart w:id="20" w:name="_Ref525760177"/>
      <w:r w:rsidRPr="002D1714">
        <w:t xml:space="preserve">Slika  </w:t>
      </w:r>
      <w:r w:rsidR="00BE442D" w:rsidRPr="002D1714">
        <w:fldChar w:fldCharType="begin"/>
      </w:r>
      <w:r w:rsidRPr="002D1714">
        <w:instrText xml:space="preserve"> SEQ Slika_ \* ARABIC </w:instrText>
      </w:r>
      <w:r w:rsidR="00BE442D" w:rsidRPr="002D1714">
        <w:fldChar w:fldCharType="separate"/>
      </w:r>
      <w:r w:rsidR="00164CEE" w:rsidRPr="002D1714">
        <w:rPr>
          <w:noProof/>
        </w:rPr>
        <w:t>18</w:t>
      </w:r>
      <w:r w:rsidR="00BE442D" w:rsidRPr="002D1714">
        <w:fldChar w:fldCharType="end"/>
      </w:r>
      <w:bookmarkEnd w:id="20"/>
      <w:r w:rsidRPr="002D1714">
        <w:t xml:space="preserve"> Izgled stranice sa anketama korisnika na mobilnom uredjaju</w:t>
      </w:r>
    </w:p>
    <w:p w:rsidR="00E02962" w:rsidRPr="002D1714" w:rsidRDefault="002D0E8E" w:rsidP="00E02962">
      <w:r w:rsidRPr="002D1714">
        <w:t>Korisnik</w:t>
      </w:r>
      <w:r w:rsidR="00E02962" w:rsidRPr="002D1714">
        <w:t xml:space="preserve"> koristi mobilni uređaj da pristupi svojoj anketi. Prijavio se i dobio stranicu sa prikazom tabele njegovih anketa. Prevukao je prstom preko tabele u levo da bi video ostatak tabele i došao do mogućnosti Pogledaj Odgovore (</w:t>
      </w:r>
      <w:fldSimple w:instr=" REF _Ref525760177  \* MERGEFORMAT ">
        <w:r w:rsidR="00164CEE" w:rsidRPr="002D1714">
          <w:t xml:space="preserve">Slika  </w:t>
        </w:r>
        <w:r w:rsidR="00164CEE" w:rsidRPr="002D1714">
          <w:rPr>
            <w:noProof/>
          </w:rPr>
          <w:t>18</w:t>
        </w:r>
      </w:fldSimple>
      <w:r w:rsidR="00E02962" w:rsidRPr="002D1714">
        <w:t>).</w:t>
      </w:r>
    </w:p>
    <w:p w:rsidR="00E02962" w:rsidRPr="002D1714" w:rsidRDefault="00E02962" w:rsidP="00E02962">
      <w:pPr>
        <w:keepNext/>
        <w:ind w:firstLine="0"/>
        <w:jc w:val="center"/>
      </w:pPr>
      <w:r w:rsidRPr="002D1714">
        <w:rPr>
          <w:noProof/>
          <w:lang w:val="en-US" w:eastAsia="en-US"/>
        </w:rPr>
        <w:lastRenderedPageBreak/>
        <w:drawing>
          <wp:inline distT="0" distB="0" distL="0" distR="0">
            <wp:extent cx="2026800" cy="36000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8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962" w:rsidRPr="002D1714" w:rsidRDefault="00E02962" w:rsidP="00E02962">
      <w:pPr>
        <w:pStyle w:val="Caption"/>
      </w:pPr>
      <w:bookmarkStart w:id="21" w:name="_Ref525760389"/>
      <w:r w:rsidRPr="002D1714">
        <w:t xml:space="preserve">Slika  </w:t>
      </w:r>
      <w:r w:rsidR="00BE442D" w:rsidRPr="002D1714">
        <w:fldChar w:fldCharType="begin"/>
      </w:r>
      <w:r w:rsidRPr="002D1714">
        <w:instrText xml:space="preserve"> SEQ Slika_ \* ARABIC </w:instrText>
      </w:r>
      <w:r w:rsidR="00BE442D" w:rsidRPr="002D1714">
        <w:fldChar w:fldCharType="separate"/>
      </w:r>
      <w:r w:rsidR="00164CEE" w:rsidRPr="002D1714">
        <w:rPr>
          <w:noProof/>
        </w:rPr>
        <w:t>19</w:t>
      </w:r>
      <w:r w:rsidR="00BE442D" w:rsidRPr="002D1714">
        <w:fldChar w:fldCharType="end"/>
      </w:r>
      <w:bookmarkEnd w:id="21"/>
      <w:r w:rsidRPr="002D1714">
        <w:t xml:space="preserve"> Stranica za pregled i preuzimanje odgovora</w:t>
      </w:r>
    </w:p>
    <w:p w:rsidR="00E02962" w:rsidRPr="002D1714" w:rsidRDefault="00E02962" w:rsidP="00E02962">
      <w:r w:rsidRPr="002D1714">
        <w:t xml:space="preserve">Pritisnuo je link za pregled odgovora i otvorila mu se nova stranica sa tabelom za prikaz odgovora korisnika i dugmetom za preuzimanje odgovora (Slika  </w:t>
      </w:r>
      <w:r w:rsidR="00164CEE" w:rsidRPr="002D1714">
        <w:t>19</w:t>
      </w:r>
      <w:r w:rsidRPr="002D1714">
        <w:t xml:space="preserve">). Pritiskom na dugme </w:t>
      </w:r>
      <w:r w:rsidRPr="00653635">
        <w:rPr>
          <w:i/>
        </w:rPr>
        <w:t>Preuzmi Odgovore</w:t>
      </w:r>
      <w:r w:rsidRPr="002D1714">
        <w:t xml:space="preserve"> preuzeo je odgovore u CSV (eng. Comma-separatedvalues) formatu. Sada može da ih koristi u drugim aplikacijama koje podržavaju ovaj veoma podržan i rasprostranjen format.</w:t>
      </w:r>
    </w:p>
    <w:p w:rsidR="001A1095" w:rsidRPr="002D1714" w:rsidRDefault="001A1095" w:rsidP="001A1095">
      <w:pPr>
        <w:keepNext/>
        <w:ind w:firstLine="0"/>
        <w:jc w:val="center"/>
      </w:pPr>
      <w:r w:rsidRPr="002D1714">
        <w:rPr>
          <w:noProof/>
          <w:lang w:val="en-US" w:eastAsia="en-US"/>
        </w:rPr>
        <w:drawing>
          <wp:inline distT="0" distB="0" distL="0" distR="0">
            <wp:extent cx="1926000" cy="34200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6000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3527" w:rsidRPr="002D1714">
        <w:rPr>
          <w:noProof/>
          <w:lang w:val="en-US" w:eastAsia="en-US"/>
        </w:rPr>
        <w:drawing>
          <wp:inline distT="0" distB="0" distL="0" distR="0">
            <wp:extent cx="1926000" cy="342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6000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095" w:rsidRPr="002D1714" w:rsidRDefault="001A1095" w:rsidP="001A1095">
      <w:pPr>
        <w:pStyle w:val="Caption"/>
      </w:pPr>
      <w:bookmarkStart w:id="22" w:name="_Ref525761323"/>
      <w:r w:rsidRPr="002D1714">
        <w:t xml:space="preserve">Slika  </w:t>
      </w:r>
      <w:r w:rsidR="00BE442D" w:rsidRPr="002D1714">
        <w:fldChar w:fldCharType="begin"/>
      </w:r>
      <w:r w:rsidRPr="002D1714">
        <w:instrText xml:space="preserve"> SEQ Slika_ \* ARABIC </w:instrText>
      </w:r>
      <w:r w:rsidR="00BE442D" w:rsidRPr="002D1714">
        <w:fldChar w:fldCharType="separate"/>
      </w:r>
      <w:r w:rsidR="004E7D2E" w:rsidRPr="002D1714">
        <w:rPr>
          <w:noProof/>
        </w:rPr>
        <w:t>20</w:t>
      </w:r>
      <w:r w:rsidR="00BE442D" w:rsidRPr="002D1714">
        <w:fldChar w:fldCharType="end"/>
      </w:r>
      <w:bookmarkEnd w:id="22"/>
      <w:r w:rsidRPr="002D1714">
        <w:t xml:space="preserve"> Realizacija pretrage</w:t>
      </w:r>
    </w:p>
    <w:p w:rsidR="001A1095" w:rsidRPr="002D1714" w:rsidRDefault="001A1095" w:rsidP="001A1095">
      <w:r w:rsidRPr="002D1714">
        <w:t>Korisniko</w:t>
      </w:r>
      <w:r w:rsidR="00982C10" w:rsidRPr="002D1714">
        <w:t xml:space="preserve"> vrši pretragu</w:t>
      </w:r>
      <w:r w:rsidRPr="002D1714">
        <w:t xml:space="preserve"> anketa</w:t>
      </w:r>
      <w:r w:rsidR="00982C10" w:rsidRPr="002D1714">
        <w:t xml:space="preserve"> i dobija rezultate pretrage</w:t>
      </w:r>
      <w:r w:rsidRPr="002D1714">
        <w:t xml:space="preserve"> (</w:t>
      </w:r>
      <w:fldSimple w:instr=" REF _Ref525761323  \* MERGEFORMAT ">
        <w:r w:rsidR="00982C10" w:rsidRPr="002D1714">
          <w:t xml:space="preserve">Slika  </w:t>
        </w:r>
        <w:r w:rsidR="00982C10" w:rsidRPr="002D1714">
          <w:rPr>
            <w:noProof/>
          </w:rPr>
          <w:t>20</w:t>
        </w:r>
      </w:fldSimple>
      <w:r w:rsidRPr="002D1714">
        <w:t>).</w:t>
      </w:r>
    </w:p>
    <w:p w:rsidR="001A1095" w:rsidRPr="002D1714" w:rsidRDefault="001A1095" w:rsidP="001A1095">
      <w:r w:rsidRPr="002D1714">
        <w:t>Korisnik je naišao na interesantnu anketu i odlučio da je kasnije popuni tako što će je dodati u</w:t>
      </w:r>
      <w:r w:rsidR="00982C10" w:rsidRPr="002D1714">
        <w:t xml:space="preserve">obeležja. Dodaje obeležje pritiskom na link u navigacionoj traci </w:t>
      </w:r>
      <w:r w:rsidR="00982C10" w:rsidRPr="002D1714">
        <w:rPr>
          <w:i/>
        </w:rPr>
        <w:t xml:space="preserve">Dodaj obeleživač, </w:t>
      </w:r>
      <w:r w:rsidR="00982C10" w:rsidRPr="002D1714">
        <w:t>kasnije to obeležje može naći u glavnoj navigacionoj traci u listi obeležja.</w:t>
      </w:r>
    </w:p>
    <w:p w:rsidR="005A3C93" w:rsidRPr="002D1714" w:rsidRDefault="00C93134" w:rsidP="00982C10">
      <w:pPr>
        <w:keepNext/>
        <w:ind w:firstLine="0"/>
        <w:jc w:val="center"/>
      </w:pPr>
      <w:r w:rsidRPr="002D1714">
        <w:rPr>
          <w:noProof/>
          <w:lang w:val="en-US" w:eastAsia="en-US"/>
        </w:rPr>
        <w:lastRenderedPageBreak/>
        <w:drawing>
          <wp:inline distT="0" distB="0" distL="0" distR="0">
            <wp:extent cx="2228400" cy="3960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4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3C93" w:rsidRPr="002D1714">
        <w:rPr>
          <w:noProof/>
          <w:lang w:val="en-US" w:eastAsia="en-US"/>
        </w:rPr>
        <w:drawing>
          <wp:inline distT="0" distB="0" distL="0" distR="0">
            <wp:extent cx="2228400" cy="39600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4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3C93" w:rsidRPr="002D1714" w:rsidRDefault="005A3C93" w:rsidP="005A3C93">
      <w:pPr>
        <w:pStyle w:val="Caption"/>
      </w:pPr>
      <w:bookmarkStart w:id="23" w:name="_Ref525761677"/>
      <w:r w:rsidRPr="002D1714">
        <w:t xml:space="preserve">Slika  </w:t>
      </w:r>
      <w:r w:rsidR="00BE442D" w:rsidRPr="002D1714">
        <w:fldChar w:fldCharType="begin"/>
      </w:r>
      <w:r w:rsidRPr="002D1714">
        <w:instrText xml:space="preserve"> SEQ Slika_ \* ARABIC </w:instrText>
      </w:r>
      <w:r w:rsidR="00BE442D" w:rsidRPr="002D1714">
        <w:fldChar w:fldCharType="separate"/>
      </w:r>
      <w:r w:rsidR="004E7D2E" w:rsidRPr="002D1714">
        <w:rPr>
          <w:noProof/>
        </w:rPr>
        <w:t>21</w:t>
      </w:r>
      <w:r w:rsidR="00BE442D" w:rsidRPr="002D1714">
        <w:fldChar w:fldCharType="end"/>
      </w:r>
      <w:bookmarkEnd w:id="23"/>
      <w:r w:rsidR="00982C10" w:rsidRPr="002D1714">
        <w:t>Dodavanje i p</w:t>
      </w:r>
      <w:r w:rsidRPr="002D1714">
        <w:t>regled obeliživača</w:t>
      </w:r>
    </w:p>
    <w:p w:rsidR="00982C10" w:rsidRPr="002D1714" w:rsidRDefault="00982C10" w:rsidP="00982C10"/>
    <w:p w:rsidR="005A3C93" w:rsidRPr="002D1714" w:rsidRDefault="004E3D03" w:rsidP="005A3C93">
      <w:r w:rsidRPr="002D1714">
        <w:t xml:space="preserve">Da bi administrator pristupio prijavi mora prvo da pristupi adresi </w:t>
      </w:r>
      <w:r w:rsidR="003036F8">
        <w:t>Veb</w:t>
      </w:r>
      <w:r w:rsidRPr="002D1714">
        <w:t xml:space="preserve"> sajta na koju dodaje </w:t>
      </w:r>
      <w:r w:rsidRPr="002D1714">
        <w:rPr>
          <w:i/>
        </w:rPr>
        <w:t>admin/login</w:t>
      </w:r>
      <w:r w:rsidRPr="002D1714">
        <w:t xml:space="preserve"> . Kada je to uradio otvoriće mu se stranica za prijavu administratora gde će uneti svoje administratorsko ime i lozinku koje unapred dobija od ovlašćenog lica (</w:t>
      </w:r>
      <w:fldSimple w:instr=" REF _Ref525762586  \* MERGEFORMAT ">
        <w:r w:rsidR="00164CEE" w:rsidRPr="002D1714">
          <w:t xml:space="preserve">Slika  </w:t>
        </w:r>
        <w:r w:rsidR="00164CEE" w:rsidRPr="002D1714">
          <w:rPr>
            <w:noProof/>
          </w:rPr>
          <w:t>24</w:t>
        </w:r>
      </w:fldSimple>
      <w:r w:rsidRPr="002D1714">
        <w:t>).</w:t>
      </w:r>
    </w:p>
    <w:p w:rsidR="004E3D03" w:rsidRPr="002D1714" w:rsidRDefault="004E3D03" w:rsidP="004E3D03">
      <w:pPr>
        <w:keepNext/>
        <w:ind w:firstLine="0"/>
        <w:jc w:val="center"/>
      </w:pPr>
      <w:r w:rsidRPr="002D1714">
        <w:rPr>
          <w:noProof/>
          <w:lang w:val="en-US" w:eastAsia="en-US"/>
        </w:rPr>
        <w:drawing>
          <wp:inline distT="0" distB="0" distL="0" distR="0">
            <wp:extent cx="5577205" cy="275209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205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03" w:rsidRPr="002D1714" w:rsidRDefault="004E3D03" w:rsidP="004E3D03">
      <w:pPr>
        <w:pStyle w:val="Caption"/>
      </w:pPr>
      <w:bookmarkStart w:id="24" w:name="_Ref525762586"/>
      <w:r w:rsidRPr="002D1714">
        <w:t xml:space="preserve">Slika  </w:t>
      </w:r>
      <w:r w:rsidR="00BE442D" w:rsidRPr="002D1714">
        <w:fldChar w:fldCharType="begin"/>
      </w:r>
      <w:r w:rsidRPr="002D1714">
        <w:instrText xml:space="preserve"> SEQ Slika_ \* ARABIC </w:instrText>
      </w:r>
      <w:r w:rsidR="00BE442D" w:rsidRPr="002D1714">
        <w:fldChar w:fldCharType="separate"/>
      </w:r>
      <w:r w:rsidR="00164CEE" w:rsidRPr="002D1714">
        <w:rPr>
          <w:noProof/>
        </w:rPr>
        <w:t>24</w:t>
      </w:r>
      <w:r w:rsidR="00BE442D" w:rsidRPr="002D1714">
        <w:fldChar w:fldCharType="end"/>
      </w:r>
      <w:bookmarkEnd w:id="24"/>
      <w:r w:rsidRPr="002D1714">
        <w:t xml:space="preserve"> Prijava administratora</w:t>
      </w:r>
    </w:p>
    <w:p w:rsidR="004E3D03" w:rsidRPr="002D1714" w:rsidRDefault="004E3D03" w:rsidP="004E3D03">
      <w:pPr>
        <w:keepNext/>
      </w:pPr>
      <w:r w:rsidRPr="002D1714">
        <w:lastRenderedPageBreak/>
        <w:t>Kada se prijavi administrator će dobiti prikaz tabele sa svim anketama korisnika (</w:t>
      </w:r>
      <w:fldSimple w:instr=" REF _Ref525762735  \* MERGEFORMAT ">
        <w:r w:rsidR="00164CEE" w:rsidRPr="002D1714">
          <w:t xml:space="preserve">Slika  </w:t>
        </w:r>
        <w:r w:rsidR="00164CEE" w:rsidRPr="002D1714">
          <w:rPr>
            <w:noProof/>
          </w:rPr>
          <w:t>25</w:t>
        </w:r>
      </w:fldSimple>
      <w:r w:rsidRPr="002D1714">
        <w:t>). Odatle može da bira anketu koju če izmeniti</w:t>
      </w:r>
      <w:r w:rsidR="00FB29DF" w:rsidRPr="002D1714">
        <w:t xml:space="preserve"> (</w:t>
      </w:r>
      <w:fldSimple w:instr=" REF _Ref525763581  \* MERGEFORMAT ">
        <w:r w:rsidR="00164CEE" w:rsidRPr="002D1714">
          <w:t xml:space="preserve">Slika  </w:t>
        </w:r>
        <w:r w:rsidR="00164CEE" w:rsidRPr="002D1714">
          <w:rPr>
            <w:noProof/>
          </w:rPr>
          <w:t>26</w:t>
        </w:r>
      </w:fldSimple>
      <w:r w:rsidR="00FB29DF" w:rsidRPr="002D1714">
        <w:t xml:space="preserve">),ilikorisnički </w:t>
      </w:r>
      <w:r w:rsidRPr="002D1714">
        <w:t>nalog</w:t>
      </w:r>
      <w:r w:rsidR="00FB29DF" w:rsidRPr="002D1714">
        <w:t xml:space="preserve"> koji je vezan za tu anketu</w:t>
      </w:r>
      <w:r w:rsidR="00C6458F" w:rsidRPr="002D1714">
        <w:t xml:space="preserve"> (</w:t>
      </w:r>
      <w:fldSimple w:instr=" REF _Ref525763798  \* MERGEFORMAT ">
        <w:r w:rsidR="00164CEE" w:rsidRPr="002D1714">
          <w:t xml:space="preserve">Slika  </w:t>
        </w:r>
        <w:r w:rsidR="00164CEE" w:rsidRPr="002D1714">
          <w:rPr>
            <w:noProof/>
          </w:rPr>
          <w:t>27</w:t>
        </w:r>
      </w:fldSimple>
      <w:r w:rsidR="00C6458F" w:rsidRPr="002D1714">
        <w:t>)</w:t>
      </w:r>
      <w:r w:rsidR="00FB29DF" w:rsidRPr="002D1714">
        <w:t>.</w:t>
      </w:r>
    </w:p>
    <w:p w:rsidR="004E3D03" w:rsidRPr="002D1714" w:rsidRDefault="004E3D03" w:rsidP="004E3D03">
      <w:pPr>
        <w:keepNext/>
        <w:ind w:firstLine="0"/>
        <w:jc w:val="center"/>
      </w:pPr>
      <w:r w:rsidRPr="002D1714">
        <w:rPr>
          <w:noProof/>
          <w:lang w:val="en-US" w:eastAsia="en-US"/>
        </w:rPr>
        <w:drawing>
          <wp:inline distT="0" distB="0" distL="0" distR="0">
            <wp:extent cx="5577205" cy="275209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205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03" w:rsidRPr="002D1714" w:rsidRDefault="004E3D03" w:rsidP="004E3D03">
      <w:pPr>
        <w:pStyle w:val="Caption"/>
      </w:pPr>
      <w:bookmarkStart w:id="25" w:name="_Ref525762735"/>
      <w:r w:rsidRPr="002D1714">
        <w:t xml:space="preserve">Slika  </w:t>
      </w:r>
      <w:r w:rsidR="00BE442D" w:rsidRPr="002D1714">
        <w:fldChar w:fldCharType="begin"/>
      </w:r>
      <w:r w:rsidRPr="002D1714">
        <w:instrText xml:space="preserve"> SEQ Slika_ \* ARABIC </w:instrText>
      </w:r>
      <w:r w:rsidR="00BE442D" w:rsidRPr="002D1714">
        <w:fldChar w:fldCharType="separate"/>
      </w:r>
      <w:r w:rsidR="00164CEE" w:rsidRPr="002D1714">
        <w:rPr>
          <w:noProof/>
        </w:rPr>
        <w:t>25</w:t>
      </w:r>
      <w:r w:rsidR="00BE442D" w:rsidRPr="002D1714">
        <w:fldChar w:fldCharType="end"/>
      </w:r>
      <w:bookmarkEnd w:id="25"/>
      <w:r w:rsidRPr="002D1714">
        <w:t xml:space="preserve"> Pregled anketa za administratora</w:t>
      </w:r>
    </w:p>
    <w:p w:rsidR="00FB29DF" w:rsidRPr="002D1714" w:rsidRDefault="00FB29DF" w:rsidP="00FB29DF">
      <w:pPr>
        <w:keepNext/>
        <w:ind w:firstLine="0"/>
        <w:jc w:val="center"/>
      </w:pPr>
      <w:r w:rsidRPr="002D1714">
        <w:rPr>
          <w:noProof/>
          <w:lang w:val="en-US" w:eastAsia="en-US"/>
        </w:rPr>
        <w:drawing>
          <wp:inline distT="0" distB="0" distL="0" distR="0">
            <wp:extent cx="5577205" cy="275209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205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095" w:rsidRPr="002D1714" w:rsidRDefault="00FB29DF" w:rsidP="00FB29DF">
      <w:pPr>
        <w:pStyle w:val="Caption"/>
      </w:pPr>
      <w:bookmarkStart w:id="26" w:name="_Ref525763581"/>
      <w:r w:rsidRPr="002D1714">
        <w:t xml:space="preserve">Slika  </w:t>
      </w:r>
      <w:r w:rsidR="00BE442D" w:rsidRPr="002D1714">
        <w:fldChar w:fldCharType="begin"/>
      </w:r>
      <w:r w:rsidRPr="002D1714">
        <w:instrText xml:space="preserve"> SEQ Slika_ \* ARABIC </w:instrText>
      </w:r>
      <w:r w:rsidR="00BE442D" w:rsidRPr="002D1714">
        <w:fldChar w:fldCharType="separate"/>
      </w:r>
      <w:r w:rsidR="00164CEE" w:rsidRPr="002D1714">
        <w:rPr>
          <w:noProof/>
        </w:rPr>
        <w:t>26</w:t>
      </w:r>
      <w:r w:rsidR="00BE442D" w:rsidRPr="002D1714">
        <w:fldChar w:fldCharType="end"/>
      </w:r>
      <w:bookmarkEnd w:id="26"/>
      <w:r w:rsidRPr="002D1714">
        <w:t xml:space="preserve"> Izmena ankete na strani administratora</w:t>
      </w:r>
    </w:p>
    <w:p w:rsidR="00C6458F" w:rsidRPr="002D1714" w:rsidRDefault="00C6458F" w:rsidP="00C6458F">
      <w:pPr>
        <w:keepNext/>
        <w:ind w:firstLine="0"/>
        <w:jc w:val="center"/>
      </w:pPr>
      <w:r w:rsidRPr="002D1714">
        <w:rPr>
          <w:noProof/>
          <w:lang w:val="en-US" w:eastAsia="en-US"/>
        </w:rPr>
        <w:lastRenderedPageBreak/>
        <w:drawing>
          <wp:inline distT="0" distB="0" distL="0" distR="0">
            <wp:extent cx="5577205" cy="275209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205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9DF" w:rsidRPr="002D1714" w:rsidRDefault="00C6458F" w:rsidP="00C6458F">
      <w:pPr>
        <w:pStyle w:val="Caption"/>
      </w:pPr>
      <w:bookmarkStart w:id="27" w:name="_Ref525763798"/>
      <w:r w:rsidRPr="002D1714">
        <w:t xml:space="preserve">Slika  </w:t>
      </w:r>
      <w:r w:rsidR="00BE442D" w:rsidRPr="002D1714">
        <w:fldChar w:fldCharType="begin"/>
      </w:r>
      <w:r w:rsidRPr="002D1714">
        <w:instrText xml:space="preserve"> SEQ Slika_ \* ARABIC </w:instrText>
      </w:r>
      <w:r w:rsidR="00BE442D" w:rsidRPr="002D1714">
        <w:fldChar w:fldCharType="separate"/>
      </w:r>
      <w:r w:rsidR="00164CEE" w:rsidRPr="002D1714">
        <w:rPr>
          <w:noProof/>
        </w:rPr>
        <w:t>27</w:t>
      </w:r>
      <w:r w:rsidR="00BE442D" w:rsidRPr="002D1714">
        <w:fldChar w:fldCharType="end"/>
      </w:r>
      <w:bookmarkEnd w:id="27"/>
      <w:r w:rsidRPr="002D1714">
        <w:t xml:space="preserve"> Izmena korisničkog naloga na strani administratora</w:t>
      </w:r>
    </w:p>
    <w:p w:rsidR="00C6458F" w:rsidRPr="002D1714" w:rsidRDefault="00C6458F" w:rsidP="00C6458F">
      <w:r w:rsidRPr="002D1714">
        <w:t>Administrator ima i mogućnost pregleda korisnika (</w:t>
      </w:r>
      <w:fldSimple w:instr=" REF _Ref525763713  \* MERGEFORMAT ">
        <w:r w:rsidR="00164CEE" w:rsidRPr="002D1714">
          <w:t xml:space="preserve">Slika  </w:t>
        </w:r>
        <w:r w:rsidR="00164CEE" w:rsidRPr="002D1714">
          <w:rPr>
            <w:noProof/>
          </w:rPr>
          <w:t>28</w:t>
        </w:r>
      </w:fldSimple>
      <w:r w:rsidRPr="002D1714">
        <w:t>).</w:t>
      </w:r>
    </w:p>
    <w:p w:rsidR="00C6458F" w:rsidRPr="002D1714" w:rsidRDefault="00FB29DF" w:rsidP="00C6458F">
      <w:pPr>
        <w:keepNext/>
        <w:ind w:firstLine="0"/>
        <w:jc w:val="center"/>
      </w:pPr>
      <w:r w:rsidRPr="002D1714">
        <w:rPr>
          <w:noProof/>
          <w:lang w:val="en-US" w:eastAsia="en-US"/>
        </w:rPr>
        <w:drawing>
          <wp:inline distT="0" distB="0" distL="0" distR="0">
            <wp:extent cx="5577205" cy="275209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205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9DF" w:rsidRPr="002D1714" w:rsidRDefault="00C6458F" w:rsidP="00C6458F">
      <w:pPr>
        <w:pStyle w:val="Caption"/>
      </w:pPr>
      <w:bookmarkStart w:id="28" w:name="_Ref525763713"/>
      <w:r w:rsidRPr="002D1714">
        <w:t xml:space="preserve">Slika  </w:t>
      </w:r>
      <w:r w:rsidR="00BE442D" w:rsidRPr="002D1714">
        <w:fldChar w:fldCharType="begin"/>
      </w:r>
      <w:r w:rsidRPr="002D1714">
        <w:instrText xml:space="preserve"> SEQ Slika_ \* ARABIC </w:instrText>
      </w:r>
      <w:r w:rsidR="00BE442D" w:rsidRPr="002D1714">
        <w:fldChar w:fldCharType="separate"/>
      </w:r>
      <w:r w:rsidR="00164CEE" w:rsidRPr="002D1714">
        <w:rPr>
          <w:noProof/>
        </w:rPr>
        <w:t>28</w:t>
      </w:r>
      <w:r w:rsidR="00BE442D" w:rsidRPr="002D1714">
        <w:fldChar w:fldCharType="end"/>
      </w:r>
      <w:bookmarkEnd w:id="28"/>
      <w:r w:rsidRPr="002D1714">
        <w:t xml:space="preserve"> Pregled korisnika na strani administratora</w:t>
      </w:r>
    </w:p>
    <w:sectPr w:rsidR="00FB29DF" w:rsidRPr="002D1714" w:rsidSect="00653635">
      <w:pgSz w:w="11906" w:h="16838" w:code="9"/>
      <w:pgMar w:top="720" w:right="720" w:bottom="720" w:left="720" w:header="709" w:footer="709" w:gutter="0"/>
      <w:pgNumType w:fmt="numberInDash" w:start="1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D07D9" w:rsidRDefault="006D07D9" w:rsidP="00B742AB">
      <w:r>
        <w:separator/>
      </w:r>
    </w:p>
  </w:endnote>
  <w:endnote w:type="continuationSeparator" w:id="1">
    <w:p w:rsidR="006D07D9" w:rsidRDefault="006D07D9" w:rsidP="00B742A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D07D9" w:rsidRDefault="006D07D9" w:rsidP="00B742AB">
      <w:r>
        <w:separator/>
      </w:r>
    </w:p>
  </w:footnote>
  <w:footnote w:type="continuationSeparator" w:id="1">
    <w:p w:rsidR="006D07D9" w:rsidRDefault="006D07D9" w:rsidP="00B742A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6"/>
    <w:multiLevelType w:val="multilevel"/>
    <w:tmpl w:val="00000006"/>
    <w:name w:val="WW8Num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>
    <w:nsid w:val="00000008"/>
    <w:multiLevelType w:val="multilevel"/>
    <w:tmpl w:val="96B4189C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Letter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nsid w:val="085149E6"/>
    <w:multiLevelType w:val="hybridMultilevel"/>
    <w:tmpl w:val="9FE6BEE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09272FC"/>
    <w:multiLevelType w:val="multilevel"/>
    <w:tmpl w:val="7D3AC07A"/>
    <w:lvl w:ilvl="0">
      <w:start w:val="1"/>
      <w:numFmt w:val="decimal"/>
      <w:pStyle w:val="Heading1"/>
      <w:lvlText w:val="%1"/>
      <w:lvlJc w:val="left"/>
      <w:pPr>
        <w:tabs>
          <w:tab w:val="num" w:pos="2587"/>
        </w:tabs>
        <w:ind w:left="2587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2731"/>
        </w:tabs>
        <w:ind w:left="2731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2875"/>
        </w:tabs>
        <w:ind w:left="2875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3019"/>
        </w:tabs>
        <w:ind w:left="3019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3163"/>
        </w:tabs>
        <w:ind w:left="3163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3307"/>
        </w:tabs>
        <w:ind w:left="3307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3451"/>
        </w:tabs>
        <w:ind w:left="3451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3595"/>
        </w:tabs>
        <w:ind w:left="3595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3739"/>
        </w:tabs>
        <w:ind w:left="3739" w:hanging="1584"/>
      </w:pPr>
      <w:rPr>
        <w:rFonts w:hint="default"/>
      </w:rPr>
    </w:lvl>
  </w:abstractNum>
  <w:abstractNum w:abstractNumId="4">
    <w:nsid w:val="122C6720"/>
    <w:multiLevelType w:val="hybridMultilevel"/>
    <w:tmpl w:val="079E8BD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ECD8C51A">
      <w:start w:val="6"/>
      <w:numFmt w:val="bullet"/>
      <w:lvlText w:val="•"/>
      <w:lvlJc w:val="left"/>
      <w:pPr>
        <w:ind w:left="1440" w:hanging="360"/>
      </w:pPr>
      <w:rPr>
        <w:rFonts w:ascii="Cambria" w:eastAsia="Calibri" w:hAnsi="Cambria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7E7514"/>
    <w:multiLevelType w:val="hybridMultilevel"/>
    <w:tmpl w:val="80049B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4555B7D"/>
    <w:multiLevelType w:val="hybridMultilevel"/>
    <w:tmpl w:val="679E803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C595080"/>
    <w:multiLevelType w:val="hybridMultilevel"/>
    <w:tmpl w:val="10D89CC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409603DC"/>
    <w:multiLevelType w:val="hybridMultilevel"/>
    <w:tmpl w:val="6074CB1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4DA1543E"/>
    <w:multiLevelType w:val="hybridMultilevel"/>
    <w:tmpl w:val="15886B7C"/>
    <w:lvl w:ilvl="0" w:tplc="EF1224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454489A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50185C46"/>
    <w:multiLevelType w:val="hybridMultilevel"/>
    <w:tmpl w:val="59DCCA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51903981"/>
    <w:multiLevelType w:val="hybridMultilevel"/>
    <w:tmpl w:val="8C4CAAD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59FD04F5"/>
    <w:multiLevelType w:val="hybridMultilevel"/>
    <w:tmpl w:val="98BCFDF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5C725A24"/>
    <w:multiLevelType w:val="hybridMultilevel"/>
    <w:tmpl w:val="BF141B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5E5B02E3"/>
    <w:multiLevelType w:val="hybridMultilevel"/>
    <w:tmpl w:val="B8E6BE5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61F06E72"/>
    <w:multiLevelType w:val="hybridMultilevel"/>
    <w:tmpl w:val="98D6DA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687B7F96"/>
    <w:multiLevelType w:val="hybridMultilevel"/>
    <w:tmpl w:val="F2C88C5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6AB1525A"/>
    <w:multiLevelType w:val="hybridMultilevel"/>
    <w:tmpl w:val="081445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6DDE1B40"/>
    <w:multiLevelType w:val="hybridMultilevel"/>
    <w:tmpl w:val="28CC8A8E"/>
    <w:lvl w:ilvl="0" w:tplc="EF1224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ECD8C51A">
      <w:start w:val="6"/>
      <w:numFmt w:val="bullet"/>
      <w:lvlText w:val="•"/>
      <w:lvlJc w:val="left"/>
      <w:pPr>
        <w:ind w:left="1440" w:hanging="360"/>
      </w:pPr>
      <w:rPr>
        <w:rFonts w:ascii="Cambria" w:eastAsia="Calibri" w:hAnsi="Cambria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2"/>
  </w:num>
  <w:num w:numId="5">
    <w:abstractNumId w:val="5"/>
  </w:num>
  <w:num w:numId="6">
    <w:abstractNumId w:val="9"/>
  </w:num>
  <w:num w:numId="7">
    <w:abstractNumId w:val="8"/>
  </w:num>
  <w:num w:numId="8">
    <w:abstractNumId w:val="12"/>
  </w:num>
  <w:num w:numId="9">
    <w:abstractNumId w:val="16"/>
  </w:num>
  <w:num w:numId="10">
    <w:abstractNumId w:val="15"/>
  </w:num>
  <w:num w:numId="11">
    <w:abstractNumId w:val="10"/>
  </w:num>
  <w:num w:numId="12">
    <w:abstractNumId w:val="13"/>
  </w:num>
  <w:num w:numId="13">
    <w:abstractNumId w:val="18"/>
  </w:num>
  <w:num w:numId="14">
    <w:abstractNumId w:val="14"/>
  </w:num>
  <w:num w:numId="15">
    <w:abstractNumId w:val="4"/>
  </w:num>
  <w:num w:numId="16">
    <w:abstractNumId w:val="7"/>
  </w:num>
  <w:num w:numId="17">
    <w:abstractNumId w:val="11"/>
  </w:num>
  <w:num w:numId="18">
    <w:abstractNumId w:val="17"/>
  </w:num>
  <w:numIdMacAtCleanup w:val="1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3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/>
  <w:rsids>
    <w:rsidRoot w:val="008D5705"/>
    <w:rsid w:val="00003F5E"/>
    <w:rsid w:val="00031469"/>
    <w:rsid w:val="000534B0"/>
    <w:rsid w:val="00053C86"/>
    <w:rsid w:val="0006028E"/>
    <w:rsid w:val="00082236"/>
    <w:rsid w:val="0008469B"/>
    <w:rsid w:val="000A5B81"/>
    <w:rsid w:val="000E0BC1"/>
    <w:rsid w:val="000E7D78"/>
    <w:rsid w:val="0012517D"/>
    <w:rsid w:val="0013419A"/>
    <w:rsid w:val="00152808"/>
    <w:rsid w:val="00164CEE"/>
    <w:rsid w:val="001774CB"/>
    <w:rsid w:val="0018003B"/>
    <w:rsid w:val="00185D09"/>
    <w:rsid w:val="00192915"/>
    <w:rsid w:val="001A1095"/>
    <w:rsid w:val="001A690F"/>
    <w:rsid w:val="001B5551"/>
    <w:rsid w:val="001C0336"/>
    <w:rsid w:val="001C1419"/>
    <w:rsid w:val="001C51D0"/>
    <w:rsid w:val="001D7C6C"/>
    <w:rsid w:val="001E5117"/>
    <w:rsid w:val="001E66B0"/>
    <w:rsid w:val="001F7EF6"/>
    <w:rsid w:val="002058EB"/>
    <w:rsid w:val="00211326"/>
    <w:rsid w:val="002132F2"/>
    <w:rsid w:val="00220E20"/>
    <w:rsid w:val="0022473F"/>
    <w:rsid w:val="00234E25"/>
    <w:rsid w:val="0023712D"/>
    <w:rsid w:val="00237AC3"/>
    <w:rsid w:val="002521FF"/>
    <w:rsid w:val="00252CD7"/>
    <w:rsid w:val="002535A0"/>
    <w:rsid w:val="00261ABC"/>
    <w:rsid w:val="00263B05"/>
    <w:rsid w:val="00290829"/>
    <w:rsid w:val="002918B6"/>
    <w:rsid w:val="002925F2"/>
    <w:rsid w:val="002937E8"/>
    <w:rsid w:val="002A0A0D"/>
    <w:rsid w:val="002B4A11"/>
    <w:rsid w:val="002C6514"/>
    <w:rsid w:val="002D0E8E"/>
    <w:rsid w:val="002D1714"/>
    <w:rsid w:val="002E6799"/>
    <w:rsid w:val="002F0441"/>
    <w:rsid w:val="003036F8"/>
    <w:rsid w:val="00303BA7"/>
    <w:rsid w:val="003078DD"/>
    <w:rsid w:val="00307FFB"/>
    <w:rsid w:val="003256F0"/>
    <w:rsid w:val="00325AA2"/>
    <w:rsid w:val="00344068"/>
    <w:rsid w:val="003453A5"/>
    <w:rsid w:val="003518A5"/>
    <w:rsid w:val="003601DA"/>
    <w:rsid w:val="0036224D"/>
    <w:rsid w:val="00381741"/>
    <w:rsid w:val="00382069"/>
    <w:rsid w:val="003A63D0"/>
    <w:rsid w:val="003B532F"/>
    <w:rsid w:val="003B60B1"/>
    <w:rsid w:val="003C0B3D"/>
    <w:rsid w:val="003C23E9"/>
    <w:rsid w:val="003D04D6"/>
    <w:rsid w:val="003D5D7D"/>
    <w:rsid w:val="003E128B"/>
    <w:rsid w:val="003F4970"/>
    <w:rsid w:val="00401C87"/>
    <w:rsid w:val="00403822"/>
    <w:rsid w:val="0041479E"/>
    <w:rsid w:val="0042072A"/>
    <w:rsid w:val="00422F25"/>
    <w:rsid w:val="00424346"/>
    <w:rsid w:val="004304AF"/>
    <w:rsid w:val="004441F6"/>
    <w:rsid w:val="00444938"/>
    <w:rsid w:val="0044601A"/>
    <w:rsid w:val="00451AA3"/>
    <w:rsid w:val="004537B2"/>
    <w:rsid w:val="00457E12"/>
    <w:rsid w:val="00463F3C"/>
    <w:rsid w:val="0046699C"/>
    <w:rsid w:val="004726E1"/>
    <w:rsid w:val="00475424"/>
    <w:rsid w:val="00486A0A"/>
    <w:rsid w:val="004921E9"/>
    <w:rsid w:val="004923EA"/>
    <w:rsid w:val="00492BE8"/>
    <w:rsid w:val="00493E95"/>
    <w:rsid w:val="004A132F"/>
    <w:rsid w:val="004A41E8"/>
    <w:rsid w:val="004A6B5F"/>
    <w:rsid w:val="004C19E1"/>
    <w:rsid w:val="004C5480"/>
    <w:rsid w:val="004D0413"/>
    <w:rsid w:val="004E0C60"/>
    <w:rsid w:val="004E3D03"/>
    <w:rsid w:val="004E7D2E"/>
    <w:rsid w:val="00521E01"/>
    <w:rsid w:val="0052451D"/>
    <w:rsid w:val="0053616F"/>
    <w:rsid w:val="005466E4"/>
    <w:rsid w:val="005522E6"/>
    <w:rsid w:val="00553326"/>
    <w:rsid w:val="00562B29"/>
    <w:rsid w:val="00565EDD"/>
    <w:rsid w:val="00567CB7"/>
    <w:rsid w:val="00592F2A"/>
    <w:rsid w:val="005A3C93"/>
    <w:rsid w:val="005A414D"/>
    <w:rsid w:val="005B0DEE"/>
    <w:rsid w:val="005B321F"/>
    <w:rsid w:val="005B4932"/>
    <w:rsid w:val="005B7AAF"/>
    <w:rsid w:val="005D21A9"/>
    <w:rsid w:val="005D3A23"/>
    <w:rsid w:val="005D546B"/>
    <w:rsid w:val="005E4510"/>
    <w:rsid w:val="00604A6C"/>
    <w:rsid w:val="00620575"/>
    <w:rsid w:val="00623707"/>
    <w:rsid w:val="00630D4A"/>
    <w:rsid w:val="006330A4"/>
    <w:rsid w:val="006346D8"/>
    <w:rsid w:val="0063511E"/>
    <w:rsid w:val="00644BD4"/>
    <w:rsid w:val="00651B4B"/>
    <w:rsid w:val="00653635"/>
    <w:rsid w:val="00655DB1"/>
    <w:rsid w:val="0067347E"/>
    <w:rsid w:val="006A0F8E"/>
    <w:rsid w:val="006A27F0"/>
    <w:rsid w:val="006B47EE"/>
    <w:rsid w:val="006B6699"/>
    <w:rsid w:val="006D0266"/>
    <w:rsid w:val="006D077E"/>
    <w:rsid w:val="006D07D9"/>
    <w:rsid w:val="006D3343"/>
    <w:rsid w:val="006D4668"/>
    <w:rsid w:val="006E1141"/>
    <w:rsid w:val="006E3B51"/>
    <w:rsid w:val="006F0AF5"/>
    <w:rsid w:val="00707730"/>
    <w:rsid w:val="0070796D"/>
    <w:rsid w:val="00711E15"/>
    <w:rsid w:val="0071355F"/>
    <w:rsid w:val="00735F0A"/>
    <w:rsid w:val="00753B9F"/>
    <w:rsid w:val="00771A15"/>
    <w:rsid w:val="007739ED"/>
    <w:rsid w:val="00784915"/>
    <w:rsid w:val="007911DA"/>
    <w:rsid w:val="007A6428"/>
    <w:rsid w:val="007B78C1"/>
    <w:rsid w:val="007C4B72"/>
    <w:rsid w:val="007E0CFE"/>
    <w:rsid w:val="007F2910"/>
    <w:rsid w:val="007F3223"/>
    <w:rsid w:val="007F56DD"/>
    <w:rsid w:val="00800F1D"/>
    <w:rsid w:val="0080188C"/>
    <w:rsid w:val="0081602B"/>
    <w:rsid w:val="008356DD"/>
    <w:rsid w:val="0084682A"/>
    <w:rsid w:val="00862DEA"/>
    <w:rsid w:val="008860A3"/>
    <w:rsid w:val="008A0BA5"/>
    <w:rsid w:val="008B75CC"/>
    <w:rsid w:val="008D1EC3"/>
    <w:rsid w:val="008D3D8A"/>
    <w:rsid w:val="008D5498"/>
    <w:rsid w:val="008D5705"/>
    <w:rsid w:val="008E21AB"/>
    <w:rsid w:val="008E58B3"/>
    <w:rsid w:val="008F4D2D"/>
    <w:rsid w:val="009034B6"/>
    <w:rsid w:val="00917113"/>
    <w:rsid w:val="0093734B"/>
    <w:rsid w:val="00941D16"/>
    <w:rsid w:val="009454B6"/>
    <w:rsid w:val="00950A1C"/>
    <w:rsid w:val="0096602B"/>
    <w:rsid w:val="00982C10"/>
    <w:rsid w:val="009834C0"/>
    <w:rsid w:val="009844D2"/>
    <w:rsid w:val="00986ECD"/>
    <w:rsid w:val="00990387"/>
    <w:rsid w:val="009912DA"/>
    <w:rsid w:val="00993592"/>
    <w:rsid w:val="009B2798"/>
    <w:rsid w:val="009B659F"/>
    <w:rsid w:val="009C6E29"/>
    <w:rsid w:val="009D7B0A"/>
    <w:rsid w:val="009E6764"/>
    <w:rsid w:val="00A01ED4"/>
    <w:rsid w:val="00A037C8"/>
    <w:rsid w:val="00A20F76"/>
    <w:rsid w:val="00A3168D"/>
    <w:rsid w:val="00A56483"/>
    <w:rsid w:val="00A60C91"/>
    <w:rsid w:val="00A636BD"/>
    <w:rsid w:val="00A63A29"/>
    <w:rsid w:val="00A742BA"/>
    <w:rsid w:val="00A879D4"/>
    <w:rsid w:val="00A958A1"/>
    <w:rsid w:val="00AB18E8"/>
    <w:rsid w:val="00AB7FEF"/>
    <w:rsid w:val="00AC70B8"/>
    <w:rsid w:val="00AC7389"/>
    <w:rsid w:val="00AD66E2"/>
    <w:rsid w:val="00AD6A7B"/>
    <w:rsid w:val="00AE1E8C"/>
    <w:rsid w:val="00AE30A2"/>
    <w:rsid w:val="00AE7A67"/>
    <w:rsid w:val="00AF5176"/>
    <w:rsid w:val="00AF534E"/>
    <w:rsid w:val="00AF58D7"/>
    <w:rsid w:val="00B05049"/>
    <w:rsid w:val="00B10564"/>
    <w:rsid w:val="00B1328D"/>
    <w:rsid w:val="00B15411"/>
    <w:rsid w:val="00B43F45"/>
    <w:rsid w:val="00B742AB"/>
    <w:rsid w:val="00B81EED"/>
    <w:rsid w:val="00B91CF6"/>
    <w:rsid w:val="00BA06FC"/>
    <w:rsid w:val="00BA403C"/>
    <w:rsid w:val="00BA4F0A"/>
    <w:rsid w:val="00BE1187"/>
    <w:rsid w:val="00BE131F"/>
    <w:rsid w:val="00BE154A"/>
    <w:rsid w:val="00BE442D"/>
    <w:rsid w:val="00BE5549"/>
    <w:rsid w:val="00BE5E26"/>
    <w:rsid w:val="00BE7DE4"/>
    <w:rsid w:val="00C06339"/>
    <w:rsid w:val="00C10AC8"/>
    <w:rsid w:val="00C114E1"/>
    <w:rsid w:val="00C20F6F"/>
    <w:rsid w:val="00C31077"/>
    <w:rsid w:val="00C36E70"/>
    <w:rsid w:val="00C42601"/>
    <w:rsid w:val="00C47E2E"/>
    <w:rsid w:val="00C6458F"/>
    <w:rsid w:val="00C73527"/>
    <w:rsid w:val="00C86D15"/>
    <w:rsid w:val="00C93134"/>
    <w:rsid w:val="00C95621"/>
    <w:rsid w:val="00CB3496"/>
    <w:rsid w:val="00CB3C1B"/>
    <w:rsid w:val="00CB3C69"/>
    <w:rsid w:val="00CB46E3"/>
    <w:rsid w:val="00CB4E4E"/>
    <w:rsid w:val="00CB7B73"/>
    <w:rsid w:val="00CD67C1"/>
    <w:rsid w:val="00CE40CA"/>
    <w:rsid w:val="00CE5B6C"/>
    <w:rsid w:val="00D07E75"/>
    <w:rsid w:val="00D10C34"/>
    <w:rsid w:val="00D1276D"/>
    <w:rsid w:val="00D23B6E"/>
    <w:rsid w:val="00D27489"/>
    <w:rsid w:val="00D34A8E"/>
    <w:rsid w:val="00D44327"/>
    <w:rsid w:val="00D463E5"/>
    <w:rsid w:val="00D47B02"/>
    <w:rsid w:val="00D51E2B"/>
    <w:rsid w:val="00D6781B"/>
    <w:rsid w:val="00D76AAF"/>
    <w:rsid w:val="00D853CD"/>
    <w:rsid w:val="00D87622"/>
    <w:rsid w:val="00D933F9"/>
    <w:rsid w:val="00DA3831"/>
    <w:rsid w:val="00DB0D0A"/>
    <w:rsid w:val="00DB3D4B"/>
    <w:rsid w:val="00DD0835"/>
    <w:rsid w:val="00DF4E48"/>
    <w:rsid w:val="00E006D5"/>
    <w:rsid w:val="00E02962"/>
    <w:rsid w:val="00E066CC"/>
    <w:rsid w:val="00E20913"/>
    <w:rsid w:val="00E36A68"/>
    <w:rsid w:val="00E45AA2"/>
    <w:rsid w:val="00E46BE1"/>
    <w:rsid w:val="00E533D3"/>
    <w:rsid w:val="00E56358"/>
    <w:rsid w:val="00E603E3"/>
    <w:rsid w:val="00E64518"/>
    <w:rsid w:val="00E81606"/>
    <w:rsid w:val="00E913B1"/>
    <w:rsid w:val="00EA5D5E"/>
    <w:rsid w:val="00EB4775"/>
    <w:rsid w:val="00EB5B39"/>
    <w:rsid w:val="00EB5CEB"/>
    <w:rsid w:val="00EC0E45"/>
    <w:rsid w:val="00EC5751"/>
    <w:rsid w:val="00EC63C7"/>
    <w:rsid w:val="00ED7A88"/>
    <w:rsid w:val="00EF193B"/>
    <w:rsid w:val="00EF3368"/>
    <w:rsid w:val="00F032F6"/>
    <w:rsid w:val="00F055B8"/>
    <w:rsid w:val="00F128B5"/>
    <w:rsid w:val="00F13C94"/>
    <w:rsid w:val="00F176AB"/>
    <w:rsid w:val="00F265D8"/>
    <w:rsid w:val="00F30622"/>
    <w:rsid w:val="00F36F35"/>
    <w:rsid w:val="00F622E7"/>
    <w:rsid w:val="00F63D44"/>
    <w:rsid w:val="00F67C29"/>
    <w:rsid w:val="00F75BBC"/>
    <w:rsid w:val="00F93E43"/>
    <w:rsid w:val="00FA678C"/>
    <w:rsid w:val="00FB0132"/>
    <w:rsid w:val="00FB2028"/>
    <w:rsid w:val="00FB29DF"/>
    <w:rsid w:val="00FB2E66"/>
    <w:rsid w:val="00FB6A8A"/>
    <w:rsid w:val="00FD06D9"/>
    <w:rsid w:val="00FD5D4F"/>
    <w:rsid w:val="00FD5F32"/>
    <w:rsid w:val="00FD6B87"/>
    <w:rsid w:val="00FE342C"/>
    <w:rsid w:val="00FE6336"/>
    <w:rsid w:val="00FF059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mbria" w:eastAsia="Calibri" w:hAnsi="Cambria" w:cs="Times New Roman"/>
        <w:sz w:val="24"/>
        <w:szCs w:val="24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/>
    <w:lsdException w:name="heading 6" w:uiPriority="0"/>
    <w:lsdException w:name="heading 7" w:uiPriority="0"/>
    <w:lsdException w:name="heading 8" w:uiPriority="0"/>
    <w:lsdException w:name="heading 9" w:uiPriority="0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page number" w:uiPriority="0"/>
    <w:lsdException w:name="Title" w:semiHidden="0" w:uiPriority="10" w:unhideWhenUsed="0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0"/>
  </w:latentStyles>
  <w:style w:type="paragraph" w:default="1" w:styleId="Normal">
    <w:name w:val="Normal"/>
    <w:qFormat/>
    <w:rsid w:val="00DB3D4B"/>
    <w:pPr>
      <w:spacing w:before="40" w:after="200"/>
      <w:ind w:firstLine="720"/>
      <w:jc w:val="both"/>
    </w:pPr>
    <w:rPr>
      <w:lang/>
    </w:rPr>
  </w:style>
  <w:style w:type="paragraph" w:styleId="Heading1">
    <w:name w:val="heading 1"/>
    <w:basedOn w:val="Normal"/>
    <w:next w:val="Normal"/>
    <w:link w:val="Heading1Char"/>
    <w:uiPriority w:val="9"/>
    <w:qFormat/>
    <w:rsid w:val="00F055B8"/>
    <w:pPr>
      <w:keepNext/>
      <w:pageBreakBefore/>
      <w:widowControl w:val="0"/>
      <w:numPr>
        <w:numId w:val="1"/>
      </w:numPr>
      <w:tabs>
        <w:tab w:val="clear" w:pos="2587"/>
      </w:tabs>
      <w:suppressAutoHyphens/>
      <w:spacing w:before="360" w:after="360"/>
      <w:ind w:left="0" w:firstLine="0"/>
      <w:outlineLvl w:val="0"/>
    </w:pPr>
    <w:rPr>
      <w:b/>
      <w:bCs/>
      <w:noProof/>
      <w:kern w:val="28"/>
      <w:sz w:val="28"/>
      <w:szCs w:val="28"/>
    </w:rPr>
  </w:style>
  <w:style w:type="paragraph" w:styleId="Heading2">
    <w:name w:val="heading 2"/>
    <w:basedOn w:val="Normal"/>
    <w:next w:val="Normal"/>
    <w:link w:val="Heading2Char"/>
    <w:qFormat/>
    <w:rsid w:val="00BE5E26"/>
    <w:pPr>
      <w:keepNext/>
      <w:numPr>
        <w:ilvl w:val="1"/>
        <w:numId w:val="1"/>
      </w:numPr>
      <w:tabs>
        <w:tab w:val="clear" w:pos="2731"/>
      </w:tabs>
      <w:spacing w:before="360" w:after="360"/>
      <w:ind w:left="170" w:firstLine="0"/>
      <w:outlineLvl w:val="1"/>
    </w:pPr>
    <w:rPr>
      <w:b/>
      <w:bCs/>
      <w:iCs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BE5E26"/>
    <w:pPr>
      <w:keepNext/>
      <w:numPr>
        <w:ilvl w:val="2"/>
        <w:numId w:val="1"/>
      </w:numPr>
      <w:tabs>
        <w:tab w:val="clear" w:pos="2875"/>
      </w:tabs>
      <w:spacing w:before="360" w:after="360"/>
      <w:ind w:left="720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qFormat/>
    <w:rsid w:val="00344068"/>
    <w:pPr>
      <w:keepNext/>
      <w:numPr>
        <w:ilvl w:val="3"/>
        <w:numId w:val="1"/>
      </w:numPr>
      <w:tabs>
        <w:tab w:val="clear" w:pos="3019"/>
        <w:tab w:val="num" w:pos="1560"/>
      </w:tabs>
      <w:spacing w:before="240" w:after="60"/>
      <w:ind w:left="794" w:firstLine="0"/>
      <w:outlineLvl w:val="3"/>
    </w:pPr>
    <w:rPr>
      <w:b/>
      <w:bCs/>
      <w:szCs w:val="28"/>
    </w:rPr>
  </w:style>
  <w:style w:type="paragraph" w:styleId="Heading5">
    <w:name w:val="heading 5"/>
    <w:basedOn w:val="Normal"/>
    <w:next w:val="Normal"/>
    <w:link w:val="Heading5Char"/>
    <w:rsid w:val="00344068"/>
    <w:pPr>
      <w:numPr>
        <w:ilvl w:val="4"/>
        <w:numId w:val="1"/>
      </w:numPr>
      <w:tabs>
        <w:tab w:val="clear" w:pos="3163"/>
        <w:tab w:val="num" w:pos="2127"/>
      </w:tabs>
      <w:spacing w:before="240" w:after="60"/>
      <w:ind w:left="2127" w:hanging="993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rsid w:val="00344068"/>
    <w:pPr>
      <w:numPr>
        <w:ilvl w:val="5"/>
        <w:numId w:val="1"/>
      </w:numPr>
      <w:spacing w:before="240" w:after="60"/>
      <w:outlineLvl w:val="5"/>
    </w:pPr>
    <w:rPr>
      <w:b/>
      <w:bCs/>
      <w:sz w:val="20"/>
      <w:szCs w:val="20"/>
    </w:rPr>
  </w:style>
  <w:style w:type="paragraph" w:styleId="Heading7">
    <w:name w:val="heading 7"/>
    <w:basedOn w:val="Normal"/>
    <w:next w:val="Normal"/>
    <w:link w:val="Heading7Char"/>
    <w:rsid w:val="00344068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rsid w:val="00344068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rsid w:val="00344068"/>
    <w:pPr>
      <w:numPr>
        <w:ilvl w:val="8"/>
        <w:numId w:val="1"/>
      </w:numPr>
      <w:spacing w:before="240" w:after="60"/>
      <w:outlineLvl w:val="8"/>
    </w:pPr>
    <w:rPr>
      <w:rFonts w:ascii="Arial" w:hAnsi="Arial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F055B8"/>
    <w:rPr>
      <w:b/>
      <w:bCs/>
      <w:noProof/>
      <w:kern w:val="28"/>
      <w:sz w:val="28"/>
      <w:szCs w:val="28"/>
      <w:lang/>
    </w:rPr>
  </w:style>
  <w:style w:type="character" w:customStyle="1" w:styleId="Heading2Char">
    <w:name w:val="Heading 2 Char"/>
    <w:link w:val="Heading2"/>
    <w:rsid w:val="00BE5E26"/>
    <w:rPr>
      <w:b/>
      <w:bCs/>
      <w:iCs/>
      <w:sz w:val="26"/>
      <w:szCs w:val="26"/>
      <w:lang/>
    </w:rPr>
  </w:style>
  <w:style w:type="character" w:customStyle="1" w:styleId="Heading3Char">
    <w:name w:val="Heading 3 Char"/>
    <w:link w:val="Heading3"/>
    <w:rsid w:val="00BE5E26"/>
    <w:rPr>
      <w:b/>
      <w:bCs/>
      <w:lang/>
    </w:rPr>
  </w:style>
  <w:style w:type="character" w:customStyle="1" w:styleId="Heading4Char">
    <w:name w:val="Heading 4 Char"/>
    <w:link w:val="Heading4"/>
    <w:rsid w:val="00344068"/>
    <w:rPr>
      <w:b/>
      <w:bCs/>
      <w:szCs w:val="28"/>
      <w:lang/>
    </w:rPr>
  </w:style>
  <w:style w:type="character" w:customStyle="1" w:styleId="Heading5Char">
    <w:name w:val="Heading 5 Char"/>
    <w:link w:val="Heading5"/>
    <w:rsid w:val="00344068"/>
    <w:rPr>
      <w:b/>
      <w:bCs/>
      <w:i/>
      <w:iCs/>
      <w:sz w:val="26"/>
      <w:szCs w:val="26"/>
      <w:lang/>
    </w:rPr>
  </w:style>
  <w:style w:type="character" w:customStyle="1" w:styleId="Heading6Char">
    <w:name w:val="Heading 6 Char"/>
    <w:link w:val="Heading6"/>
    <w:rsid w:val="00344068"/>
    <w:rPr>
      <w:b/>
      <w:bCs/>
      <w:sz w:val="20"/>
      <w:szCs w:val="20"/>
      <w:lang/>
    </w:rPr>
  </w:style>
  <w:style w:type="character" w:customStyle="1" w:styleId="Heading7Char">
    <w:name w:val="Heading 7 Char"/>
    <w:link w:val="Heading7"/>
    <w:rsid w:val="00344068"/>
    <w:rPr>
      <w:lang/>
    </w:rPr>
  </w:style>
  <w:style w:type="character" w:customStyle="1" w:styleId="Heading8Char">
    <w:name w:val="Heading 8 Char"/>
    <w:link w:val="Heading8"/>
    <w:rsid w:val="00344068"/>
    <w:rPr>
      <w:i/>
      <w:iCs/>
      <w:lang/>
    </w:rPr>
  </w:style>
  <w:style w:type="character" w:customStyle="1" w:styleId="Heading9Char">
    <w:name w:val="Heading 9 Char"/>
    <w:link w:val="Heading9"/>
    <w:rsid w:val="00344068"/>
    <w:rPr>
      <w:rFonts w:ascii="Arial" w:hAnsi="Arial"/>
      <w:sz w:val="20"/>
      <w:szCs w:val="20"/>
      <w:lang/>
    </w:rPr>
  </w:style>
  <w:style w:type="paragraph" w:styleId="Header">
    <w:name w:val="header"/>
    <w:basedOn w:val="Normal"/>
    <w:link w:val="HeaderChar"/>
    <w:uiPriority w:val="99"/>
    <w:rsid w:val="00344068"/>
    <w:pPr>
      <w:tabs>
        <w:tab w:val="center" w:pos="4535"/>
        <w:tab w:val="right" w:pos="9071"/>
      </w:tabs>
    </w:pPr>
  </w:style>
  <w:style w:type="character" w:customStyle="1" w:styleId="HeaderChar">
    <w:name w:val="Header Char"/>
    <w:link w:val="Header"/>
    <w:uiPriority w:val="99"/>
    <w:rsid w:val="00344068"/>
    <w:rPr>
      <w:rFonts w:ascii="Times New Roman" w:eastAsia="Times New Roman" w:hAnsi="Times New Roman" w:cs="Times New Roman"/>
      <w:sz w:val="24"/>
      <w:szCs w:val="24"/>
      <w:lang w:val="sr-Latn-CS" w:eastAsia="sr-Latn-CS"/>
    </w:rPr>
  </w:style>
  <w:style w:type="paragraph" w:styleId="Footer">
    <w:name w:val="footer"/>
    <w:basedOn w:val="Normal"/>
    <w:link w:val="FooterChar"/>
    <w:uiPriority w:val="99"/>
    <w:rsid w:val="00344068"/>
    <w:pPr>
      <w:tabs>
        <w:tab w:val="center" w:pos="4535"/>
        <w:tab w:val="right" w:pos="9071"/>
      </w:tabs>
    </w:pPr>
  </w:style>
  <w:style w:type="character" w:customStyle="1" w:styleId="FooterChar">
    <w:name w:val="Footer Char"/>
    <w:link w:val="Footer"/>
    <w:uiPriority w:val="99"/>
    <w:rsid w:val="00344068"/>
    <w:rPr>
      <w:rFonts w:ascii="Times New Roman" w:eastAsia="Times New Roman" w:hAnsi="Times New Roman" w:cs="Times New Roman"/>
      <w:sz w:val="24"/>
      <w:szCs w:val="24"/>
      <w:lang w:val="sr-Latn-CS" w:eastAsia="sr-Latn-CS"/>
    </w:rPr>
  </w:style>
  <w:style w:type="character" w:styleId="PageNumber">
    <w:name w:val="page number"/>
    <w:basedOn w:val="DefaultParagraphFont"/>
    <w:rsid w:val="00344068"/>
  </w:style>
  <w:style w:type="paragraph" w:styleId="NoSpacing">
    <w:name w:val="No Spacing"/>
    <w:link w:val="NoSpacingChar"/>
    <w:uiPriority w:val="1"/>
    <w:qFormat/>
    <w:rsid w:val="009E6764"/>
    <w:pPr>
      <w:contextualSpacing/>
    </w:pPr>
    <w:rPr>
      <w:rFonts w:eastAsia="Times New Roman"/>
      <w:sz w:val="22"/>
      <w:szCs w:val="22"/>
      <w:lang w:val="en-US" w:eastAsia="en-US"/>
    </w:rPr>
  </w:style>
  <w:style w:type="character" w:customStyle="1" w:styleId="NoSpacingChar">
    <w:name w:val="No Spacing Char"/>
    <w:link w:val="NoSpacing"/>
    <w:uiPriority w:val="1"/>
    <w:rsid w:val="009E6764"/>
    <w:rPr>
      <w:rFonts w:eastAsia="Times New Roman"/>
      <w:sz w:val="22"/>
      <w:szCs w:val="22"/>
      <w:lang w:val="en-US" w:eastAsia="en-US"/>
    </w:rPr>
  </w:style>
  <w:style w:type="paragraph" w:styleId="BalloonText">
    <w:name w:val="Balloon Text"/>
    <w:basedOn w:val="Normal"/>
    <w:link w:val="BalloonTextChar"/>
    <w:rsid w:val="00344068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rsid w:val="00344068"/>
    <w:rPr>
      <w:rFonts w:ascii="Tahoma" w:eastAsia="Times New Roman" w:hAnsi="Tahoma" w:cs="Tahoma"/>
      <w:sz w:val="16"/>
      <w:szCs w:val="16"/>
      <w:lang w:val="sr-Latn-CS" w:eastAsia="sr-Latn-CS"/>
    </w:rPr>
  </w:style>
  <w:style w:type="paragraph" w:styleId="Caption">
    <w:name w:val="caption"/>
    <w:basedOn w:val="Normal"/>
    <w:next w:val="Normal"/>
    <w:qFormat/>
    <w:rsid w:val="00A037C8"/>
    <w:pPr>
      <w:spacing w:before="120"/>
      <w:ind w:firstLine="0"/>
      <w:jc w:val="center"/>
    </w:pPr>
    <w:rPr>
      <w:bCs/>
      <w:i/>
      <w:sz w:val="20"/>
      <w:szCs w:val="18"/>
    </w:rPr>
  </w:style>
  <w:style w:type="character" w:styleId="Hyperlink">
    <w:name w:val="Hyperlink"/>
    <w:uiPriority w:val="99"/>
    <w:rsid w:val="00344068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rsid w:val="00344068"/>
    <w:pPr>
      <w:widowControl w:val="0"/>
      <w:suppressAutoHyphens/>
      <w:spacing w:after="240"/>
      <w:ind w:firstLine="706"/>
    </w:pPr>
    <w:rPr>
      <w:rFonts w:eastAsia="Arial Unicode MS"/>
    </w:rPr>
  </w:style>
  <w:style w:type="character" w:customStyle="1" w:styleId="BodyTextChar">
    <w:name w:val="Body Text Char"/>
    <w:link w:val="BodyText"/>
    <w:rsid w:val="00344068"/>
    <w:rPr>
      <w:rFonts w:ascii="Times New Roman" w:eastAsia="Arial Unicode MS" w:hAnsi="Times New Roman" w:cs="Times New Roman"/>
      <w:sz w:val="24"/>
      <w:szCs w:val="24"/>
      <w:lang w:val="sr-Latn-CS" w:eastAsia="sr-Latn-CS"/>
    </w:rPr>
  </w:style>
  <w:style w:type="paragraph" w:styleId="TOC1">
    <w:name w:val="toc 1"/>
    <w:basedOn w:val="Normal"/>
    <w:next w:val="Normal"/>
    <w:autoRedefine/>
    <w:uiPriority w:val="39"/>
    <w:rsid w:val="001774CB"/>
    <w:pPr>
      <w:tabs>
        <w:tab w:val="left" w:pos="900"/>
        <w:tab w:val="right" w:leader="dot" w:pos="8777"/>
      </w:tabs>
      <w:spacing w:after="60" w:line="360" w:lineRule="auto"/>
      <w:ind w:firstLine="540"/>
    </w:pPr>
    <w:rPr>
      <w:b/>
    </w:rPr>
  </w:style>
  <w:style w:type="paragraph" w:styleId="TOC2">
    <w:name w:val="toc 2"/>
    <w:basedOn w:val="Normal"/>
    <w:next w:val="Normal"/>
    <w:autoRedefine/>
    <w:uiPriority w:val="39"/>
    <w:rsid w:val="00344068"/>
    <w:pPr>
      <w:tabs>
        <w:tab w:val="left" w:pos="1440"/>
        <w:tab w:val="right" w:leader="dot" w:pos="8777"/>
      </w:tabs>
      <w:spacing w:after="60" w:line="360" w:lineRule="auto"/>
      <w:ind w:left="238" w:firstLine="709"/>
    </w:pPr>
    <w:rPr>
      <w:noProof/>
    </w:rPr>
  </w:style>
  <w:style w:type="paragraph" w:styleId="TOC3">
    <w:name w:val="toc 3"/>
    <w:basedOn w:val="Normal"/>
    <w:next w:val="Normal"/>
    <w:autoRedefine/>
    <w:uiPriority w:val="39"/>
    <w:rsid w:val="00344068"/>
    <w:pPr>
      <w:tabs>
        <w:tab w:val="left" w:pos="1800"/>
        <w:tab w:val="right" w:leader="dot" w:pos="8777"/>
      </w:tabs>
      <w:spacing w:after="60" w:line="360" w:lineRule="auto"/>
      <w:ind w:left="482" w:firstLine="709"/>
    </w:pPr>
    <w:rPr>
      <w:sz w:val="22"/>
    </w:rPr>
  </w:style>
  <w:style w:type="paragraph" w:styleId="TOCHeading">
    <w:name w:val="TOC Heading"/>
    <w:basedOn w:val="Heading1"/>
    <w:next w:val="Normal"/>
    <w:rsid w:val="00344068"/>
    <w:pPr>
      <w:keepLines/>
      <w:numPr>
        <w:numId w:val="0"/>
      </w:numPr>
      <w:spacing w:before="480" w:after="0" w:line="276" w:lineRule="auto"/>
      <w:outlineLvl w:val="9"/>
    </w:pPr>
    <w:rPr>
      <w:noProof w:val="0"/>
      <w:color w:val="365F91"/>
      <w:kern w:val="0"/>
      <w:lang w:val="en-US" w:eastAsia="en-US"/>
    </w:rPr>
  </w:style>
  <w:style w:type="paragraph" w:customStyle="1" w:styleId="TableContents">
    <w:name w:val="Table Contents"/>
    <w:basedOn w:val="Normal"/>
    <w:rsid w:val="00344068"/>
    <w:pPr>
      <w:suppressLineNumbers/>
      <w:suppressAutoHyphens/>
    </w:pPr>
    <w:rPr>
      <w:sz w:val="16"/>
      <w:lang w:val="en-US" w:eastAsia="ar-SA"/>
    </w:rPr>
  </w:style>
  <w:style w:type="character" w:styleId="CommentReference">
    <w:name w:val="annotation reference"/>
    <w:uiPriority w:val="99"/>
    <w:semiHidden/>
    <w:unhideWhenUsed/>
    <w:rsid w:val="00EB5B3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B5B39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EB5B39"/>
    <w:rPr>
      <w:rFonts w:ascii="Times New Roman" w:eastAsia="Times New Roman" w:hAnsi="Times New Roman"/>
      <w:lang w:val="sr-Latn-CS" w:eastAsia="sr-Latn-C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5B39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EB5B39"/>
    <w:rPr>
      <w:rFonts w:ascii="Times New Roman" w:eastAsia="Times New Roman" w:hAnsi="Times New Roman"/>
      <w:b/>
      <w:bCs/>
      <w:lang w:val="sr-Latn-CS" w:eastAsia="sr-Latn-CS"/>
    </w:rPr>
  </w:style>
  <w:style w:type="paragraph" w:styleId="Title">
    <w:name w:val="Title"/>
    <w:basedOn w:val="Normal"/>
    <w:next w:val="Normal"/>
    <w:link w:val="TitleChar"/>
    <w:autoRedefine/>
    <w:uiPriority w:val="10"/>
    <w:rsid w:val="00BE5E26"/>
    <w:pPr>
      <w:spacing w:before="240" w:after="60"/>
      <w:jc w:val="center"/>
      <w:outlineLvl w:val="0"/>
    </w:pPr>
    <w:rPr>
      <w:rFonts w:eastAsia="PMingLiU"/>
      <w:b/>
      <w:bCs/>
      <w:kern w:val="28"/>
      <w:sz w:val="40"/>
      <w:szCs w:val="32"/>
    </w:rPr>
  </w:style>
  <w:style w:type="character" w:customStyle="1" w:styleId="TitleChar">
    <w:name w:val="Title Char"/>
    <w:link w:val="Title"/>
    <w:uiPriority w:val="10"/>
    <w:rsid w:val="00BE5E26"/>
    <w:rPr>
      <w:rFonts w:ascii="Times New Roman" w:eastAsia="PMingLiU" w:hAnsi="Times New Roman" w:cs="Times New Roman"/>
      <w:b/>
      <w:bCs/>
      <w:kern w:val="28"/>
      <w:sz w:val="40"/>
      <w:szCs w:val="32"/>
      <w:lang w:eastAsia="sr-Latn-CS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0F8E"/>
    <w:pPr>
      <w:spacing w:after="60"/>
      <w:jc w:val="center"/>
      <w:outlineLvl w:val="1"/>
    </w:pPr>
    <w:rPr>
      <w:rFonts w:eastAsia="PMingLiU"/>
      <w:sz w:val="28"/>
    </w:rPr>
  </w:style>
  <w:style w:type="character" w:customStyle="1" w:styleId="SubtitleChar">
    <w:name w:val="Subtitle Char"/>
    <w:link w:val="Subtitle"/>
    <w:uiPriority w:val="11"/>
    <w:rsid w:val="006A0F8E"/>
    <w:rPr>
      <w:rFonts w:ascii="Cambria" w:eastAsia="PMingLiU" w:hAnsi="Cambria"/>
      <w:sz w:val="28"/>
      <w:szCs w:val="24"/>
      <w:lang w:val="sr-Latn-CS" w:eastAsia="sr-Latn-CS"/>
    </w:rPr>
  </w:style>
  <w:style w:type="paragraph" w:styleId="ListParagraph">
    <w:name w:val="List Paragraph"/>
    <w:basedOn w:val="Normal"/>
    <w:uiPriority w:val="34"/>
    <w:qFormat/>
    <w:rsid w:val="00FD5D4F"/>
    <w:pPr>
      <w:ind w:left="720"/>
      <w:contextualSpacing/>
    </w:pPr>
  </w:style>
  <w:style w:type="paragraph" w:customStyle="1" w:styleId="Tabletext">
    <w:name w:val="Table text"/>
    <w:basedOn w:val="Normal"/>
    <w:link w:val="TabletextChar"/>
    <w:rsid w:val="009E6764"/>
    <w:pPr>
      <w:spacing w:before="0" w:after="0"/>
      <w:ind w:firstLine="0"/>
      <w:contextualSpacing/>
      <w:jc w:val="center"/>
    </w:pPr>
    <w:rPr>
      <w:rFonts w:asciiTheme="minorHAnsi" w:eastAsia="MS Mincho" w:hAnsiTheme="minorHAnsi" w:cstheme="minorHAnsi"/>
      <w:sz w:val="20"/>
      <w:szCs w:val="20"/>
      <w:shd w:val="clear" w:color="auto" w:fill="FFFFFF"/>
    </w:rPr>
  </w:style>
  <w:style w:type="paragraph" w:styleId="NormalWeb">
    <w:name w:val="Normal (Web)"/>
    <w:basedOn w:val="Normal"/>
    <w:uiPriority w:val="99"/>
    <w:semiHidden/>
    <w:unhideWhenUsed/>
    <w:rsid w:val="001E66B0"/>
    <w:pPr>
      <w:spacing w:before="100" w:beforeAutospacing="1" w:after="100" w:afterAutospacing="1"/>
      <w:ind w:firstLine="0"/>
      <w:jc w:val="left"/>
    </w:pPr>
    <w:rPr>
      <w:lang w:val="en-GB"/>
    </w:rPr>
  </w:style>
  <w:style w:type="character" w:customStyle="1" w:styleId="TabletextChar">
    <w:name w:val="Table text Char"/>
    <w:basedOn w:val="DefaultParagraphFont"/>
    <w:link w:val="Tabletext"/>
    <w:rsid w:val="009E6764"/>
    <w:rPr>
      <w:rFonts w:asciiTheme="minorHAnsi" w:eastAsia="MS Mincho" w:hAnsiTheme="minorHAnsi" w:cstheme="minorHAnsi"/>
      <w:lang w:val="sr-Latn-CS" w:eastAsia="sr-Latn-CS"/>
    </w:rPr>
  </w:style>
  <w:style w:type="paragraph" w:customStyle="1" w:styleId="Listingkoda">
    <w:name w:val="Listing koda"/>
    <w:basedOn w:val="Normal"/>
    <w:link w:val="ListingkodaChar"/>
    <w:qFormat/>
    <w:rsid w:val="00D76AAF"/>
    <w:pPr>
      <w:pBdr>
        <w:top w:val="single" w:sz="2" w:space="5" w:color="000000"/>
        <w:left w:val="single" w:sz="2" w:space="5" w:color="000000"/>
        <w:bottom w:val="single" w:sz="2" w:space="5" w:color="000000"/>
        <w:right w:val="single" w:sz="2" w:space="5" w:color="000000"/>
      </w:pBdr>
      <w:shd w:val="clear" w:color="auto" w:fill="FAFAFA"/>
      <w:ind w:firstLine="0"/>
      <w:contextualSpacing/>
    </w:pPr>
    <w:rPr>
      <w:rFonts w:ascii="Consolas" w:hAnsi="Consolas"/>
      <w:sz w:val="16"/>
      <w:szCs w:val="16"/>
      <w:lang w:val="en-US"/>
    </w:rPr>
  </w:style>
  <w:style w:type="character" w:customStyle="1" w:styleId="ListingkodaChar">
    <w:name w:val="Listing koda Char"/>
    <w:basedOn w:val="DefaultParagraphFont"/>
    <w:link w:val="Listingkoda"/>
    <w:rsid w:val="00D76AAF"/>
    <w:rPr>
      <w:rFonts w:ascii="Consolas" w:eastAsia="Times New Roman" w:hAnsi="Consolas"/>
      <w:sz w:val="16"/>
      <w:szCs w:val="16"/>
      <w:shd w:val="clear" w:color="auto" w:fill="FAFAFA"/>
      <w:lang w:val="en-US" w:eastAsia="sr-Latn-CS"/>
    </w:rPr>
  </w:style>
  <w:style w:type="character" w:styleId="FollowedHyperlink">
    <w:name w:val="FollowedHyperlink"/>
    <w:basedOn w:val="DefaultParagraphFont"/>
    <w:uiPriority w:val="99"/>
    <w:semiHidden/>
    <w:unhideWhenUsed/>
    <w:rsid w:val="00AC7389"/>
    <w:rPr>
      <w:color w:val="800080" w:themeColor="followed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535A0"/>
    <w:rPr>
      <w:color w:val="605E5C"/>
      <w:shd w:val="clear" w:color="auto" w:fill="E1DFDD"/>
    </w:rPr>
  </w:style>
  <w:style w:type="paragraph" w:styleId="Bibliography">
    <w:name w:val="Bibliography"/>
    <w:basedOn w:val="Normal"/>
    <w:next w:val="Normal"/>
    <w:uiPriority w:val="37"/>
    <w:unhideWhenUsed/>
    <w:rsid w:val="005D3A23"/>
  </w:style>
  <w:style w:type="paragraph" w:styleId="Quote">
    <w:name w:val="Quote"/>
    <w:basedOn w:val="Normal"/>
    <w:next w:val="Normal"/>
    <w:link w:val="QuoteChar"/>
    <w:uiPriority w:val="29"/>
    <w:qFormat/>
    <w:rsid w:val="004923EA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23EA"/>
    <w:rPr>
      <w:rFonts w:ascii="Cambria" w:eastAsia="Times New Roman" w:hAnsi="Cambria"/>
      <w:i/>
      <w:iCs/>
      <w:color w:val="404040" w:themeColor="text1" w:themeTint="BF"/>
      <w:sz w:val="24"/>
      <w:szCs w:val="24"/>
      <w:lang w:val="sr-Latn-CS" w:eastAsia="sr-Latn-C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428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087663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193720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22506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5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67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6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0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8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9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4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362252">
          <w:marLeft w:val="60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7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71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0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1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5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0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9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39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04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6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9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7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6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64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5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FAKS\4\PIVT\Diplomski-FIR\Diplomski-FIR\Diplomski-FIR\003%20&#181;ablon%20za%20diplomski%20rad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Vio17</b:Tag>
    <b:SourceType>Book</b:SourceType>
    <b:Guid>{B10D1028-F7BB-4BCE-BD6A-E0E32B4C01A8}</b:Guid>
    <b:LCID>sr-Latn-RS</b:LCID>
    <b:Author>
      <b:Author>
        <b:NameList>
          <b:Person>
            <b:Last>Tomašević</b:Last>
            <b:First>Violeta</b:First>
          </b:Person>
        </b:NameList>
      </b:Author>
    </b:Author>
    <b:Title>Razvoj Aplikativnog softvera</b:Title>
    <b:Year>2017</b:Year>
    <b:Publisher>Univerzitet Singidunum</b:Publisher>
    <b:RefOrder>1</b:RefOrder>
  </b:Source>
  <b:Source>
    <b:Tag>Веи13</b:Tag>
    <b:SourceType>Book</b:SourceType>
    <b:Guid>{6D422996-DCF2-4A30-A63C-A02056B13DC6}</b:Guid>
    <b:Author>
      <b:Author>
        <b:NameList>
          <b:Person>
            <b:Last>Veinović</b:Last>
            <b:First>M.</b:First>
            <b:Middle>i Jevremović, A.</b:Middle>
          </b:Person>
        </b:NameList>
      </b:Author>
    </b:Author>
    <b:Title>Internet tehnologije</b:Title>
    <b:Year>2013</b:Year>
    <b:Publisher>Univerzitet Singidunum</b:Publisher>
    <b:LCID>sr-Latn-RS</b:LCID>
    <b:RefOrder>2</b:RefOrder>
  </b:Source>
</b:Sources>
</file>

<file path=customXml/itemProps1.xml><?xml version="1.0" encoding="utf-8"?>
<ds:datastoreItem xmlns:ds="http://schemas.openxmlformats.org/officeDocument/2006/customXml" ds:itemID="{3903DC79-83A8-42C9-ADA1-5A99CB1A58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003 µablon za diplomski rad.dotx</Template>
  <TotalTime>4</TotalTime>
  <Pages>14</Pages>
  <Words>1067</Words>
  <Characters>6083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SINGIDUNUM UNIVERSITY</Company>
  <LinksUpToDate>false</LinksUpToDate>
  <CharactersWithSpaces>7136</CharactersWithSpaces>
  <SharedDoc>false</SharedDoc>
  <HLinks>
    <vt:vector size="72" baseType="variant">
      <vt:variant>
        <vt:i4>6881291</vt:i4>
      </vt:variant>
      <vt:variant>
        <vt:i4>75</vt:i4>
      </vt:variant>
      <vt:variant>
        <vt:i4>0</vt:i4>
      </vt:variant>
      <vt:variant>
        <vt:i4>5</vt:i4>
      </vt:variant>
      <vt:variant>
        <vt:lpwstr>http://bournemouth.ac.uk/service-depts/lis/LIS_Pub/harvardsyst.html</vt:lpwstr>
      </vt:variant>
      <vt:variant>
        <vt:lpwstr/>
      </vt:variant>
      <vt:variant>
        <vt:i4>1769525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_Toc390276116</vt:lpwstr>
      </vt:variant>
      <vt:variant>
        <vt:i4>1769525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_Toc390276115</vt:lpwstr>
      </vt:variant>
      <vt:variant>
        <vt:i4>1769525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_Toc390276114</vt:lpwstr>
      </vt:variant>
      <vt:variant>
        <vt:i4>1769525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_Toc390276113</vt:lpwstr>
      </vt:variant>
      <vt:variant>
        <vt:i4>1769525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_Toc390276112</vt:lpwstr>
      </vt:variant>
      <vt:variant>
        <vt:i4>1769525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_Toc390276111</vt:lpwstr>
      </vt:variant>
      <vt:variant>
        <vt:i4>1769525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_Toc390276110</vt:lpwstr>
      </vt:variant>
      <vt:variant>
        <vt:i4>1703989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_Toc390276109</vt:lpwstr>
      </vt:variant>
      <vt:variant>
        <vt:i4>1703989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_Toc390276108</vt:lpwstr>
      </vt:variant>
      <vt:variant>
        <vt:i4>1703989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_Toc390276107</vt:lpwstr>
      </vt:variant>
      <vt:variant>
        <vt:i4>1703989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_Toc390276106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</dc:creator>
  <cp:lastModifiedBy>Ja</cp:lastModifiedBy>
  <cp:revision>2</cp:revision>
  <dcterms:created xsi:type="dcterms:W3CDTF">2019-03-11T22:21:00Z</dcterms:created>
  <dcterms:modified xsi:type="dcterms:W3CDTF">2019-03-11T22:21:00Z</dcterms:modified>
</cp:coreProperties>
</file>